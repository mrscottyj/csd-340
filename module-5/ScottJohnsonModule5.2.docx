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B1A51" w14:textId="77777777" w:rsidR="002C79E6" w:rsidRDefault="002C79E6" w:rsidP="002C79E6"/>
    <w:p w14:paraId="151D7F9A" w14:textId="77777777" w:rsidR="002C79E6" w:rsidRDefault="002C79E6" w:rsidP="002C79E6"/>
    <w:p w14:paraId="27B4F92F" w14:textId="77777777" w:rsidR="002C79E6" w:rsidRDefault="002C79E6" w:rsidP="002C79E6"/>
    <w:p w14:paraId="64C8496D" w14:textId="77777777" w:rsidR="002C79E6" w:rsidRDefault="002C79E6" w:rsidP="002C79E6"/>
    <w:p w14:paraId="72B5D421" w14:textId="77777777" w:rsidR="002C79E6" w:rsidRDefault="002C79E6" w:rsidP="002C79E6"/>
    <w:p w14:paraId="4497E7A8" w14:textId="39DD9483" w:rsidR="6A36C4BF" w:rsidRPr="00B863FB" w:rsidRDefault="00182361" w:rsidP="00B863FB">
      <w:pPr>
        <w:pStyle w:val="Title"/>
      </w:pPr>
      <w:r>
        <w:t>Module</w:t>
      </w:r>
      <w:r w:rsidR="00630EBF">
        <w:t xml:space="preserve"> </w:t>
      </w:r>
      <w:r w:rsidR="00D43741">
        <w:t>5</w:t>
      </w:r>
      <w:r w:rsidR="00D851A1">
        <w:t>.</w:t>
      </w:r>
      <w:r w:rsidR="00FB0520">
        <w:t>2</w:t>
      </w:r>
      <w:r w:rsidR="00B80F07">
        <w:t xml:space="preserve"> </w:t>
      </w:r>
      <w:r w:rsidR="0013648C">
        <w:t>Assignment</w:t>
      </w:r>
    </w:p>
    <w:p w14:paraId="129EE0A4" w14:textId="2220628E" w:rsidR="201D26C8" w:rsidRDefault="201D26C8" w:rsidP="002C79E6">
      <w:pPr>
        <w:pStyle w:val="Subtitle"/>
      </w:pPr>
    </w:p>
    <w:p w14:paraId="741CA76D" w14:textId="4A7C5B31" w:rsidR="00A417C1" w:rsidRDefault="00630EBF" w:rsidP="002C79E6">
      <w:pPr>
        <w:pStyle w:val="Subtitle"/>
      </w:pPr>
      <w:r>
        <w:t>Scott Johnson</w:t>
      </w:r>
    </w:p>
    <w:p w14:paraId="0A4FF51D" w14:textId="0B6A4479" w:rsidR="002C79E6" w:rsidRDefault="00630EBF" w:rsidP="002C79E6">
      <w:pPr>
        <w:pStyle w:val="Subtitle"/>
      </w:pPr>
      <w:r>
        <w:t>Bellevue University</w:t>
      </w:r>
    </w:p>
    <w:p w14:paraId="387B1E65" w14:textId="37EC93B8" w:rsidR="002C79E6" w:rsidRDefault="00182361" w:rsidP="002C79E6">
      <w:pPr>
        <w:pStyle w:val="Subtitle"/>
      </w:pPr>
      <w:r>
        <w:t>CSD</w:t>
      </w:r>
      <w:r w:rsidR="00D43741">
        <w:t>340</w:t>
      </w:r>
      <w:r w:rsidR="00630EBF">
        <w:t>:</w:t>
      </w:r>
      <w:r w:rsidR="002C79E6">
        <w:t xml:space="preserve"> </w:t>
      </w:r>
      <w:r w:rsidR="00D43741">
        <w:t>Web Development With HTML</w:t>
      </w:r>
    </w:p>
    <w:p w14:paraId="6649DFC2" w14:textId="5925FA80" w:rsidR="002C79E6" w:rsidRDefault="00EC646B" w:rsidP="002C79E6">
      <w:pPr>
        <w:pStyle w:val="Subtitle"/>
      </w:pPr>
      <w:r>
        <w:t xml:space="preserve">Professor </w:t>
      </w:r>
      <w:r w:rsidR="00D43741">
        <w:t>Bobba</w:t>
      </w:r>
    </w:p>
    <w:p w14:paraId="3B19F1DD" w14:textId="06744F1B" w:rsidR="201D26C8" w:rsidRDefault="00D43741" w:rsidP="002C79E6">
      <w:pPr>
        <w:pStyle w:val="Subtitle"/>
      </w:pPr>
      <w:r>
        <w:t>January 24</w:t>
      </w:r>
      <w:r w:rsidR="008B265C">
        <w:t>th</w:t>
      </w:r>
      <w:r w:rsidR="00630EBF">
        <w:t>, 202</w:t>
      </w:r>
      <w:r w:rsidR="008B265C">
        <w:t>5</w:t>
      </w:r>
    </w:p>
    <w:p w14:paraId="6D6083B3" w14:textId="77777777" w:rsidR="201D26C8" w:rsidRDefault="201D26C8" w:rsidP="014CA2B6">
      <w:pPr>
        <w:pStyle w:val="Title2"/>
        <w:rPr>
          <w:rFonts w:ascii="Calibri" w:eastAsia="Calibri" w:hAnsi="Calibri" w:cs="Calibri"/>
          <w:szCs w:val="22"/>
        </w:rPr>
      </w:pPr>
    </w:p>
    <w:p w14:paraId="2AA950C1" w14:textId="77777777" w:rsidR="201D26C8" w:rsidRDefault="201D26C8" w:rsidP="014CA2B6">
      <w:pPr>
        <w:pStyle w:val="Title2"/>
        <w:rPr>
          <w:rFonts w:ascii="Calibri" w:eastAsia="Calibri" w:hAnsi="Calibri" w:cs="Calibri"/>
          <w:szCs w:val="22"/>
        </w:rPr>
      </w:pPr>
    </w:p>
    <w:p w14:paraId="3C8BD727" w14:textId="77777777" w:rsidR="201D26C8" w:rsidRDefault="201D26C8" w:rsidP="014CA2B6">
      <w:pPr>
        <w:pStyle w:val="Title2"/>
        <w:rPr>
          <w:rFonts w:ascii="Calibri" w:eastAsia="Calibri" w:hAnsi="Calibri" w:cs="Calibri"/>
          <w:szCs w:val="22"/>
        </w:rPr>
      </w:pPr>
    </w:p>
    <w:p w14:paraId="40F00C9C" w14:textId="77777777" w:rsidR="201D26C8" w:rsidRDefault="201D26C8" w:rsidP="00123DD7">
      <w:pPr>
        <w:pStyle w:val="Title2"/>
        <w:jc w:val="left"/>
        <w:rPr>
          <w:rFonts w:ascii="Calibri" w:eastAsia="Calibri" w:hAnsi="Calibri" w:cs="Calibri"/>
          <w:szCs w:val="22"/>
        </w:rPr>
      </w:pPr>
    </w:p>
    <w:p w14:paraId="54209CCE" w14:textId="77777777" w:rsidR="201D26C8" w:rsidRDefault="201D26C8" w:rsidP="014CA2B6">
      <w:pPr>
        <w:pStyle w:val="Title2"/>
        <w:rPr>
          <w:rFonts w:ascii="Calibri" w:eastAsia="Calibri" w:hAnsi="Calibri" w:cs="Calibri"/>
          <w:szCs w:val="22"/>
        </w:rPr>
      </w:pPr>
    </w:p>
    <w:p w14:paraId="47112C3C" w14:textId="77777777" w:rsidR="00123DD7" w:rsidRDefault="00123DD7">
      <w:r>
        <w:br w:type="page"/>
      </w:r>
    </w:p>
    <w:p w14:paraId="598DD0EB" w14:textId="77777777" w:rsidR="00D43741" w:rsidRDefault="00D43741" w:rsidP="00D43741">
      <w:pPr>
        <w:pStyle w:val="ListParagraph"/>
        <w:numPr>
          <w:ilvl w:val="0"/>
          <w:numId w:val="13"/>
        </w:numPr>
      </w:pPr>
      <w:r w:rsidRPr="00D43741">
        <w:lastRenderedPageBreak/>
        <w:t xml:space="preserve">What are three defining moments or experiences in your life that have shaped who you are today? </w:t>
      </w:r>
    </w:p>
    <w:p w14:paraId="75A81491" w14:textId="2CE6288D" w:rsidR="00D43741" w:rsidRPr="00D43741" w:rsidRDefault="00D43741" w:rsidP="00D43741">
      <w:pPr>
        <w:pStyle w:val="ListParagraph"/>
        <w:numPr>
          <w:ilvl w:val="1"/>
          <w:numId w:val="13"/>
        </w:numPr>
      </w:pPr>
      <w:r w:rsidRPr="00D43741">
        <w:t xml:space="preserve">Graduating nursing school, having my son, traveling to the </w:t>
      </w:r>
      <w:r w:rsidRPr="00D43741">
        <w:t>Netherlands</w:t>
      </w:r>
      <w:r w:rsidRPr="00D43741">
        <w:t>.</w:t>
      </w:r>
    </w:p>
    <w:p w14:paraId="5068A752" w14:textId="77777777" w:rsidR="00D43741" w:rsidRDefault="00D43741" w:rsidP="00D43741">
      <w:pPr>
        <w:pStyle w:val="ListParagraph"/>
        <w:numPr>
          <w:ilvl w:val="0"/>
          <w:numId w:val="13"/>
        </w:numPr>
      </w:pPr>
      <w:r w:rsidRPr="00D43741">
        <w:t xml:space="preserve">What accomplishment in your life are you most proud of, and why does it mean so much to you? </w:t>
      </w:r>
    </w:p>
    <w:p w14:paraId="4C29FCC8" w14:textId="2F6BAA15" w:rsidR="00D43741" w:rsidRPr="00D43741" w:rsidRDefault="00D43741" w:rsidP="00D43741">
      <w:pPr>
        <w:pStyle w:val="ListParagraph"/>
        <w:numPr>
          <w:ilvl w:val="1"/>
          <w:numId w:val="13"/>
        </w:numPr>
      </w:pPr>
      <w:r w:rsidRPr="00D43741">
        <w:t>Graduating nursing school and getting a job in the pediatric ICU</w:t>
      </w:r>
    </w:p>
    <w:p w14:paraId="5CC1C1DC" w14:textId="77777777" w:rsidR="00D43741" w:rsidRDefault="00D43741" w:rsidP="00D43741">
      <w:pPr>
        <w:pStyle w:val="ListParagraph"/>
        <w:numPr>
          <w:ilvl w:val="0"/>
          <w:numId w:val="13"/>
        </w:numPr>
      </w:pPr>
      <w:r w:rsidRPr="00D43741">
        <w:t xml:space="preserve">What goals or dreams are you currently working toward in the next few years? </w:t>
      </w:r>
    </w:p>
    <w:p w14:paraId="23281378" w14:textId="1C242ED9" w:rsidR="00D43741" w:rsidRPr="00D43741" w:rsidRDefault="00D43741" w:rsidP="00D43741">
      <w:pPr>
        <w:pStyle w:val="ListParagraph"/>
        <w:numPr>
          <w:ilvl w:val="1"/>
          <w:numId w:val="13"/>
        </w:numPr>
      </w:pPr>
      <w:r w:rsidRPr="00D43741">
        <w:t>Goal is to get a hol</w:t>
      </w:r>
      <w:r>
        <w:t xml:space="preserve">d </w:t>
      </w:r>
      <w:r w:rsidRPr="00D43741">
        <w:t>of finances and start saving for a bigger house. </w:t>
      </w:r>
    </w:p>
    <w:p w14:paraId="156EBFAB" w14:textId="77777777" w:rsidR="00D43741" w:rsidRDefault="00D43741" w:rsidP="00D43741">
      <w:pPr>
        <w:pStyle w:val="ListParagraph"/>
        <w:numPr>
          <w:ilvl w:val="0"/>
          <w:numId w:val="13"/>
        </w:numPr>
      </w:pPr>
      <w:r w:rsidRPr="00D43741">
        <w:t xml:space="preserve">How did you first discover embroidery, and what drew you to it as a hobby? </w:t>
      </w:r>
    </w:p>
    <w:p w14:paraId="537FA236" w14:textId="68A4CD8E" w:rsidR="00D43741" w:rsidRPr="00D43741" w:rsidRDefault="00D43741" w:rsidP="00D43741">
      <w:pPr>
        <w:pStyle w:val="ListParagraph"/>
        <w:numPr>
          <w:ilvl w:val="1"/>
          <w:numId w:val="13"/>
        </w:numPr>
      </w:pPr>
      <w:r w:rsidRPr="00D43741">
        <w:t xml:space="preserve">Saw people doing it on tik </w:t>
      </w:r>
      <w:proofErr w:type="spellStart"/>
      <w:r w:rsidRPr="00D43741">
        <w:t>tok</w:t>
      </w:r>
      <w:proofErr w:type="spellEnd"/>
      <w:r w:rsidRPr="00D43741">
        <w:t xml:space="preserve"> and </w:t>
      </w:r>
      <w:proofErr w:type="spellStart"/>
      <w:r w:rsidRPr="00D43741">
        <w:t>instagram</w:t>
      </w:r>
      <w:proofErr w:type="spellEnd"/>
      <w:r w:rsidRPr="00D43741">
        <w:t xml:space="preserve"> and looked fun and interesting. </w:t>
      </w:r>
    </w:p>
    <w:p w14:paraId="229EF19D" w14:textId="77777777" w:rsidR="00D43741" w:rsidRDefault="00D43741" w:rsidP="00D43741">
      <w:pPr>
        <w:pStyle w:val="ListParagraph"/>
        <w:numPr>
          <w:ilvl w:val="0"/>
          <w:numId w:val="13"/>
        </w:numPr>
      </w:pPr>
      <w:r w:rsidRPr="00D43741">
        <w:t xml:space="preserve">What do you love most about embroidery? What does it give you that other hobbies don't? </w:t>
      </w:r>
    </w:p>
    <w:p w14:paraId="627EC443" w14:textId="1EAB09AD" w:rsidR="00D43741" w:rsidRPr="00D43741" w:rsidRDefault="00D43741" w:rsidP="00D43741">
      <w:pPr>
        <w:pStyle w:val="ListParagraph"/>
        <w:numPr>
          <w:ilvl w:val="1"/>
          <w:numId w:val="13"/>
        </w:numPr>
      </w:pPr>
      <w:r w:rsidRPr="00D43741">
        <w:t xml:space="preserve">It is all so customizable. </w:t>
      </w:r>
      <w:proofErr w:type="spellStart"/>
      <w:r w:rsidRPr="00D43741">
        <w:t>Its</w:t>
      </w:r>
      <w:proofErr w:type="spellEnd"/>
      <w:r w:rsidRPr="00D43741">
        <w:t xml:space="preserve"> perfect for gifts!</w:t>
      </w:r>
    </w:p>
    <w:p w14:paraId="568A6222" w14:textId="77777777" w:rsidR="00D43741" w:rsidRDefault="00D43741" w:rsidP="00D43741">
      <w:pPr>
        <w:pStyle w:val="ListParagraph"/>
        <w:numPr>
          <w:ilvl w:val="0"/>
          <w:numId w:val="13"/>
        </w:numPr>
      </w:pPr>
      <w:r w:rsidRPr="00D43741">
        <w:t xml:space="preserve">Can you tell me about your favorite embroidery project you've completed? What made it special? </w:t>
      </w:r>
    </w:p>
    <w:p w14:paraId="343C2598" w14:textId="08E50F58" w:rsidR="00D43741" w:rsidRPr="00D43741" w:rsidRDefault="00D43741" w:rsidP="00D43741">
      <w:pPr>
        <w:pStyle w:val="ListParagraph"/>
        <w:numPr>
          <w:ilvl w:val="1"/>
          <w:numId w:val="13"/>
        </w:numPr>
      </w:pPr>
      <w:r w:rsidRPr="00D43741">
        <w:t xml:space="preserve">Made some bows and </w:t>
      </w:r>
      <w:proofErr w:type="spellStart"/>
      <w:r w:rsidRPr="00D43741">
        <w:t>emroidered</w:t>
      </w:r>
      <w:proofErr w:type="spellEnd"/>
      <w:r w:rsidRPr="00D43741">
        <w:t xml:space="preserve"> my nieces names on them and put them on top of their </w:t>
      </w:r>
      <w:proofErr w:type="spellStart"/>
      <w:r w:rsidRPr="00D43741">
        <w:t>christmas</w:t>
      </w:r>
      <w:proofErr w:type="spellEnd"/>
      <w:r w:rsidRPr="00D43741">
        <w:t xml:space="preserve"> gifts.</w:t>
      </w:r>
    </w:p>
    <w:p w14:paraId="523887D2" w14:textId="77777777" w:rsidR="00D43741" w:rsidRDefault="00D43741" w:rsidP="00D43741">
      <w:pPr>
        <w:pStyle w:val="ListParagraph"/>
        <w:numPr>
          <w:ilvl w:val="0"/>
          <w:numId w:val="13"/>
        </w:numPr>
      </w:pPr>
      <w:r w:rsidRPr="00D43741">
        <w:t xml:space="preserve">What type of embroidery project are you working on right now, or what's next on your list? </w:t>
      </w:r>
    </w:p>
    <w:p w14:paraId="027AF73D" w14:textId="2BE02D59" w:rsidR="00D43741" w:rsidRPr="00D43741" w:rsidRDefault="00D43741" w:rsidP="00D43741">
      <w:pPr>
        <w:pStyle w:val="ListParagraph"/>
        <w:numPr>
          <w:ilvl w:val="1"/>
          <w:numId w:val="13"/>
        </w:numPr>
      </w:pPr>
      <w:r w:rsidRPr="00D43741">
        <w:t xml:space="preserve">Right now </w:t>
      </w:r>
      <w:proofErr w:type="spellStart"/>
      <w:r w:rsidRPr="00D43741">
        <w:t>im</w:t>
      </w:r>
      <w:proofErr w:type="spellEnd"/>
      <w:r w:rsidRPr="00D43741">
        <w:t xml:space="preserve"> working on embroidering a blanket for my daughter coming in a month. </w:t>
      </w:r>
    </w:p>
    <w:p w14:paraId="78A5B5BE" w14:textId="77777777" w:rsidR="00D43741" w:rsidRDefault="00D43741" w:rsidP="00D43741">
      <w:pPr>
        <w:pStyle w:val="ListParagraph"/>
        <w:numPr>
          <w:ilvl w:val="0"/>
          <w:numId w:val="13"/>
        </w:numPr>
      </w:pPr>
      <w:r w:rsidRPr="00D43741">
        <w:t xml:space="preserve">What values or principles guide how you live your life day-to-day? </w:t>
      </w:r>
    </w:p>
    <w:p w14:paraId="426B896B" w14:textId="326F7344" w:rsidR="00D43741" w:rsidRPr="00D43741" w:rsidRDefault="00D43741" w:rsidP="00D43741">
      <w:pPr>
        <w:pStyle w:val="ListParagraph"/>
        <w:numPr>
          <w:ilvl w:val="1"/>
          <w:numId w:val="13"/>
        </w:numPr>
      </w:pPr>
      <w:r w:rsidRPr="00D43741">
        <w:t xml:space="preserve">The value I live by is to treat everyone with kindness. I try to teach my son this </w:t>
      </w:r>
      <w:proofErr w:type="spellStart"/>
      <w:r w:rsidRPr="00D43741">
        <w:t>everyday</w:t>
      </w:r>
      <w:proofErr w:type="spellEnd"/>
      <w:r w:rsidRPr="00D43741">
        <w:t>.</w:t>
      </w:r>
    </w:p>
    <w:p w14:paraId="54F69EDF" w14:textId="77777777" w:rsidR="00D43741" w:rsidRDefault="00D43741" w:rsidP="00D43741">
      <w:pPr>
        <w:pStyle w:val="ListParagraph"/>
        <w:numPr>
          <w:ilvl w:val="0"/>
          <w:numId w:val="13"/>
        </w:numPr>
      </w:pPr>
      <w:r w:rsidRPr="00D43741">
        <w:t xml:space="preserve">How would your closest friends or family describe you in three words? </w:t>
      </w:r>
    </w:p>
    <w:p w14:paraId="3283B8CC" w14:textId="3D67DF84" w:rsidR="00D43741" w:rsidRPr="00D43741" w:rsidRDefault="00D43741" w:rsidP="00D43741">
      <w:pPr>
        <w:pStyle w:val="ListParagraph"/>
        <w:numPr>
          <w:ilvl w:val="1"/>
          <w:numId w:val="13"/>
        </w:numPr>
      </w:pPr>
      <w:r w:rsidRPr="00D43741">
        <w:t>Fun, dedicated, kind</w:t>
      </w:r>
    </w:p>
    <w:p w14:paraId="4F02E76A" w14:textId="77777777" w:rsidR="00D43741" w:rsidRDefault="00D43741" w:rsidP="00D43741">
      <w:pPr>
        <w:pStyle w:val="ListParagraph"/>
        <w:numPr>
          <w:ilvl w:val="0"/>
          <w:numId w:val="13"/>
        </w:numPr>
      </w:pPr>
      <w:r w:rsidRPr="00D43741">
        <w:t xml:space="preserve">If you could give one piece of advice to someone just starting their embroidery journey, what would it be? </w:t>
      </w:r>
    </w:p>
    <w:p w14:paraId="02553C4F" w14:textId="0A21D55C" w:rsidR="00D43741" w:rsidRDefault="00D43741" w:rsidP="00D43741">
      <w:pPr>
        <w:pStyle w:val="ListParagraph"/>
        <w:numPr>
          <w:ilvl w:val="1"/>
          <w:numId w:val="13"/>
        </w:numPr>
      </w:pPr>
      <w:r w:rsidRPr="00D43741">
        <w:lastRenderedPageBreak/>
        <w:t xml:space="preserve">Start small, then you can grow and get bigger. There is a learning curve. You will mess up a lot of projects at </w:t>
      </w:r>
      <w:proofErr w:type="spellStart"/>
      <w:r w:rsidRPr="00D43741">
        <w:t>frist</w:t>
      </w:r>
      <w:proofErr w:type="spellEnd"/>
      <w:r w:rsidRPr="00D43741">
        <w:t>. But you will learn.</w:t>
      </w:r>
    </w:p>
    <w:p w14:paraId="3E701C93" w14:textId="77777777" w:rsidR="00D43741" w:rsidRDefault="00D43741" w:rsidP="00D43741"/>
    <w:p w14:paraId="4BA94D74" w14:textId="77777777" w:rsidR="00D43741" w:rsidRPr="00D43741" w:rsidRDefault="00D43741" w:rsidP="00D43741">
      <w:pPr>
        <w:ind w:firstLine="0"/>
      </w:pPr>
      <w:r w:rsidRPr="00D43741">
        <w:rPr>
          <w:b/>
          <w:bCs/>
        </w:rPr>
        <w:t>About Rileigh</w:t>
      </w:r>
    </w:p>
    <w:p w14:paraId="390D3FEC" w14:textId="77777777" w:rsidR="00D43741" w:rsidRPr="00D43741" w:rsidRDefault="00D43741" w:rsidP="00D43741">
      <w:r w:rsidRPr="00D43741">
        <w:t>Rileigh is a pediatric ICU nurse, mother, and embroidery enthusiast. Her core value is to treat everyone with kindness. This helps her care for her patients, raises her son, and prepares to welcome her daughter.</w:t>
      </w:r>
    </w:p>
    <w:p w14:paraId="4C59FFF9" w14:textId="77777777" w:rsidR="00D43741" w:rsidRPr="00D43741" w:rsidRDefault="00D43741" w:rsidP="00D43741">
      <w:r w:rsidRPr="00D43741">
        <w:t xml:space="preserve">Graduating from nursing school is one of Rileigh's proudest accomplishments. School was difficult, but it led to her dream job in the pediatric ICU, where she works with critically ill children and their families every day. Her commitment to nursing is matched by her dedication to motherhood. Having her son was an important moment in her life. She teaches him the same kindness she brings to her </w:t>
      </w:r>
      <w:proofErr w:type="spellStart"/>
      <w:r w:rsidRPr="00D43741">
        <w:t>everydayy</w:t>
      </w:r>
      <w:proofErr w:type="spellEnd"/>
      <w:r w:rsidRPr="00D43741">
        <w:t xml:space="preserve"> work.</w:t>
      </w:r>
    </w:p>
    <w:p w14:paraId="33BDD8FC" w14:textId="77777777" w:rsidR="00D43741" w:rsidRPr="00D43741" w:rsidRDefault="00D43741" w:rsidP="00D43741">
      <w:r w:rsidRPr="00D43741">
        <w:t>When she is not nursing, Rileigh found a passion for embroidery after seeing it on TikTok and Instagram. What started as fun interest has become a favorite hobby. She loves that embroidery is completely customizable and perfect for making personalized gifts. Some of her favorite projects include embroidered bows she made for her nieces' Christmas presents and a blanket she is currently working on for her daughter.</w:t>
      </w:r>
    </w:p>
    <w:p w14:paraId="153A1A1C" w14:textId="77777777" w:rsidR="00D43741" w:rsidRPr="00D43741" w:rsidRDefault="00D43741" w:rsidP="00D43741">
      <w:r w:rsidRPr="00D43741">
        <w:t>Travel has also shaped who Rileigh is today. Her trip to the Netherlands stands out as another defining experience. Looking forward, she is focused on getting control of her finances and saving for a bigger house for her growing family. Her closest friends and family describe her as fun, dedicated, and kind. Rileigh balances her demanding career with creativity and family, always striving to grow and learn new things.</w:t>
      </w:r>
    </w:p>
    <w:p w14:paraId="1DF31273" w14:textId="4E904D65" w:rsidR="00D43741" w:rsidRPr="00D43741" w:rsidRDefault="00D43741" w:rsidP="00D43741">
      <w:pPr>
        <w:ind w:firstLine="0"/>
      </w:pPr>
    </w:p>
    <w:p w14:paraId="7DE8370F" w14:textId="2107ECC6" w:rsidR="00A9460B" w:rsidRDefault="00A9460B" w:rsidP="00FB0520">
      <w:pPr>
        <w:ind w:firstLine="0"/>
      </w:pPr>
    </w:p>
    <w:p w14:paraId="50EA757C" w14:textId="77777777" w:rsidR="00E86A08" w:rsidRPr="00E86A08" w:rsidRDefault="00E86A08" w:rsidP="00E86A08">
      <w:pPr>
        <w:rPr>
          <w:b/>
          <w:bCs/>
        </w:rPr>
      </w:pPr>
      <w:r w:rsidRPr="00E86A08">
        <w:rPr>
          <w:b/>
          <w:bCs/>
        </w:rPr>
        <w:lastRenderedPageBreak/>
        <w:t>Color Palette</w:t>
      </w:r>
    </w:p>
    <w:p w14:paraId="4DAA0085" w14:textId="77777777" w:rsidR="00E86A08" w:rsidRPr="00E86A08" w:rsidRDefault="00E86A08" w:rsidP="00E86A08">
      <w:pPr>
        <w:rPr>
          <w:b/>
          <w:bCs/>
        </w:rPr>
      </w:pPr>
      <w:r w:rsidRPr="00E86A08">
        <w:rPr>
          <w:b/>
          <w:bCs/>
        </w:rPr>
        <w:t>Primary Color: Navy Blue</w:t>
      </w:r>
    </w:p>
    <w:p w14:paraId="0DE2CC6E" w14:textId="77777777" w:rsidR="00E86A08" w:rsidRPr="00E86A08" w:rsidRDefault="00E86A08" w:rsidP="00E86A08">
      <w:pPr>
        <w:numPr>
          <w:ilvl w:val="0"/>
          <w:numId w:val="14"/>
        </w:numPr>
      </w:pPr>
      <w:r w:rsidRPr="00E86A08">
        <w:rPr>
          <w:b/>
          <w:bCs/>
        </w:rPr>
        <w:t>Hex Code:</w:t>
      </w:r>
      <w:r w:rsidRPr="00E86A08">
        <w:t xml:space="preserve"> #2C3E50</w:t>
      </w:r>
    </w:p>
    <w:p w14:paraId="50C950D5" w14:textId="77777777" w:rsidR="00E86A08" w:rsidRPr="00E86A08" w:rsidRDefault="00E86A08" w:rsidP="00E86A08">
      <w:pPr>
        <w:numPr>
          <w:ilvl w:val="0"/>
          <w:numId w:val="14"/>
        </w:numPr>
      </w:pPr>
      <w:r w:rsidRPr="00E86A08">
        <w:rPr>
          <w:b/>
          <w:bCs/>
        </w:rPr>
        <w:t>Usage:</w:t>
      </w:r>
      <w:r w:rsidRPr="00E86A08">
        <w:t xml:space="preserve"> Headers, primary buttons, professional elements</w:t>
      </w:r>
    </w:p>
    <w:p w14:paraId="562ED00C" w14:textId="77777777" w:rsidR="00E86A08" w:rsidRPr="00E86A08" w:rsidRDefault="00E86A08" w:rsidP="00E86A08">
      <w:pPr>
        <w:rPr>
          <w:b/>
          <w:bCs/>
        </w:rPr>
      </w:pPr>
      <w:r w:rsidRPr="00E86A08">
        <w:rPr>
          <w:b/>
          <w:bCs/>
        </w:rPr>
        <w:t>Secondary Color: Coral</w:t>
      </w:r>
    </w:p>
    <w:p w14:paraId="5CF03FF0" w14:textId="77777777" w:rsidR="00E86A08" w:rsidRPr="00E86A08" w:rsidRDefault="00E86A08" w:rsidP="00E86A08">
      <w:pPr>
        <w:numPr>
          <w:ilvl w:val="0"/>
          <w:numId w:val="15"/>
        </w:numPr>
      </w:pPr>
      <w:r w:rsidRPr="00E86A08">
        <w:rPr>
          <w:b/>
          <w:bCs/>
        </w:rPr>
        <w:t>Hex Code:</w:t>
      </w:r>
      <w:r w:rsidRPr="00E86A08">
        <w:t xml:space="preserve"> #E88D67</w:t>
      </w:r>
    </w:p>
    <w:p w14:paraId="07D1C364" w14:textId="77777777" w:rsidR="00E86A08" w:rsidRPr="00E86A08" w:rsidRDefault="00E86A08" w:rsidP="00E86A08">
      <w:pPr>
        <w:numPr>
          <w:ilvl w:val="0"/>
          <w:numId w:val="15"/>
        </w:numPr>
      </w:pPr>
      <w:r w:rsidRPr="00E86A08">
        <w:rPr>
          <w:b/>
          <w:bCs/>
        </w:rPr>
        <w:t>Usage:</w:t>
      </w:r>
      <w:r w:rsidRPr="00E86A08">
        <w:t xml:space="preserve"> Accents, links, hover states</w:t>
      </w:r>
    </w:p>
    <w:p w14:paraId="154187B5" w14:textId="77777777" w:rsidR="00E86A08" w:rsidRPr="00E86A08" w:rsidRDefault="00E86A08" w:rsidP="00E86A08">
      <w:pPr>
        <w:rPr>
          <w:b/>
          <w:bCs/>
        </w:rPr>
      </w:pPr>
      <w:r w:rsidRPr="00E86A08">
        <w:rPr>
          <w:b/>
          <w:bCs/>
        </w:rPr>
        <w:t>Tertiary Color: Soft Peach</w:t>
      </w:r>
    </w:p>
    <w:p w14:paraId="0DFFDCF6" w14:textId="77777777" w:rsidR="00E86A08" w:rsidRPr="00E86A08" w:rsidRDefault="00E86A08" w:rsidP="00E86A08">
      <w:pPr>
        <w:numPr>
          <w:ilvl w:val="0"/>
          <w:numId w:val="16"/>
        </w:numPr>
      </w:pPr>
      <w:r w:rsidRPr="00E86A08">
        <w:rPr>
          <w:b/>
          <w:bCs/>
        </w:rPr>
        <w:t>Hex Code:</w:t>
      </w:r>
      <w:r w:rsidRPr="00E86A08">
        <w:t xml:space="preserve"> #F4D5C6</w:t>
      </w:r>
    </w:p>
    <w:p w14:paraId="2BCC714E" w14:textId="77777777" w:rsidR="00E86A08" w:rsidRPr="00E86A08" w:rsidRDefault="00E86A08" w:rsidP="00E86A08">
      <w:pPr>
        <w:numPr>
          <w:ilvl w:val="0"/>
          <w:numId w:val="16"/>
        </w:numPr>
      </w:pPr>
      <w:r w:rsidRPr="00E86A08">
        <w:rPr>
          <w:b/>
          <w:bCs/>
        </w:rPr>
        <w:t>Usage:</w:t>
      </w:r>
      <w:r w:rsidRPr="00E86A08">
        <w:t xml:space="preserve"> Backgrounds, subtle highlights</w:t>
      </w:r>
    </w:p>
    <w:p w14:paraId="5D23900E" w14:textId="77777777" w:rsidR="00E86A08" w:rsidRPr="00E86A08" w:rsidRDefault="00E86A08" w:rsidP="00E86A08">
      <w:pPr>
        <w:rPr>
          <w:b/>
          <w:bCs/>
        </w:rPr>
      </w:pPr>
      <w:r w:rsidRPr="00E86A08">
        <w:rPr>
          <w:b/>
          <w:bCs/>
        </w:rPr>
        <w:t>Neutral Color: Warm Gray</w:t>
      </w:r>
    </w:p>
    <w:p w14:paraId="385A574E" w14:textId="77777777" w:rsidR="00E86A08" w:rsidRPr="00E86A08" w:rsidRDefault="00E86A08" w:rsidP="00E86A08">
      <w:pPr>
        <w:numPr>
          <w:ilvl w:val="0"/>
          <w:numId w:val="17"/>
        </w:numPr>
      </w:pPr>
      <w:r w:rsidRPr="00E86A08">
        <w:rPr>
          <w:b/>
          <w:bCs/>
        </w:rPr>
        <w:t>Hex Code:</w:t>
      </w:r>
      <w:r w:rsidRPr="00E86A08">
        <w:t xml:space="preserve"> #5D5D5D</w:t>
      </w:r>
    </w:p>
    <w:p w14:paraId="7CD42C97" w14:textId="77777777" w:rsidR="00E86A08" w:rsidRPr="00E86A08" w:rsidRDefault="00E86A08" w:rsidP="00E86A08">
      <w:pPr>
        <w:numPr>
          <w:ilvl w:val="0"/>
          <w:numId w:val="17"/>
        </w:numPr>
      </w:pPr>
      <w:r w:rsidRPr="00E86A08">
        <w:rPr>
          <w:b/>
          <w:bCs/>
        </w:rPr>
        <w:t>Usage:</w:t>
      </w:r>
      <w:r w:rsidRPr="00E86A08">
        <w:t xml:space="preserve"> Body text, secondary content</w:t>
      </w:r>
    </w:p>
    <w:p w14:paraId="72BF9437" w14:textId="77777777" w:rsidR="00E86A08" w:rsidRPr="00E86A08" w:rsidRDefault="00E86A08" w:rsidP="00E86A08">
      <w:pPr>
        <w:rPr>
          <w:b/>
          <w:bCs/>
        </w:rPr>
      </w:pPr>
      <w:r w:rsidRPr="00E86A08">
        <w:rPr>
          <w:b/>
          <w:bCs/>
        </w:rPr>
        <w:t>Light Background: Off White</w:t>
      </w:r>
    </w:p>
    <w:p w14:paraId="3AA5E975" w14:textId="77777777" w:rsidR="00E86A08" w:rsidRPr="00E86A08" w:rsidRDefault="00E86A08" w:rsidP="00E86A08">
      <w:pPr>
        <w:numPr>
          <w:ilvl w:val="0"/>
          <w:numId w:val="18"/>
        </w:numPr>
      </w:pPr>
      <w:r w:rsidRPr="00E86A08">
        <w:rPr>
          <w:b/>
          <w:bCs/>
        </w:rPr>
        <w:t>Hex Code:</w:t>
      </w:r>
      <w:r w:rsidRPr="00E86A08">
        <w:t xml:space="preserve"> #FAF9F6</w:t>
      </w:r>
    </w:p>
    <w:p w14:paraId="09FA0181" w14:textId="77777777" w:rsidR="00E86A08" w:rsidRPr="00E86A08" w:rsidRDefault="00E86A08" w:rsidP="00E86A08">
      <w:pPr>
        <w:numPr>
          <w:ilvl w:val="0"/>
          <w:numId w:val="18"/>
        </w:numPr>
      </w:pPr>
      <w:r w:rsidRPr="00E86A08">
        <w:rPr>
          <w:b/>
          <w:bCs/>
        </w:rPr>
        <w:t>Usage:</w:t>
      </w:r>
      <w:r w:rsidRPr="00E86A08">
        <w:t xml:space="preserve"> Page backgrounds, cards</w:t>
      </w:r>
    </w:p>
    <w:p w14:paraId="571856BA" w14:textId="77777777" w:rsidR="00E86A08" w:rsidRPr="00E86A08" w:rsidRDefault="00E86A08" w:rsidP="00E86A08">
      <w:pPr>
        <w:rPr>
          <w:b/>
          <w:bCs/>
        </w:rPr>
      </w:pPr>
      <w:r w:rsidRPr="00E86A08">
        <w:rPr>
          <w:b/>
          <w:bCs/>
        </w:rPr>
        <w:t>Accent: Pure White</w:t>
      </w:r>
    </w:p>
    <w:p w14:paraId="5BC4057F" w14:textId="77777777" w:rsidR="00E86A08" w:rsidRPr="00E86A08" w:rsidRDefault="00E86A08" w:rsidP="00E86A08">
      <w:pPr>
        <w:numPr>
          <w:ilvl w:val="0"/>
          <w:numId w:val="19"/>
        </w:numPr>
      </w:pPr>
      <w:r w:rsidRPr="00E86A08">
        <w:rPr>
          <w:b/>
          <w:bCs/>
        </w:rPr>
        <w:t>Hex Code:</w:t>
      </w:r>
      <w:r w:rsidRPr="00E86A08">
        <w:t xml:space="preserve"> #FFFFFF</w:t>
      </w:r>
    </w:p>
    <w:p w14:paraId="0A13B082" w14:textId="77777777" w:rsidR="00E86A08" w:rsidRPr="00E86A08" w:rsidRDefault="00E86A08" w:rsidP="00E86A08">
      <w:pPr>
        <w:numPr>
          <w:ilvl w:val="0"/>
          <w:numId w:val="19"/>
        </w:numPr>
      </w:pPr>
      <w:r w:rsidRPr="00E86A08">
        <w:rPr>
          <w:b/>
          <w:bCs/>
        </w:rPr>
        <w:t>Usage:</w:t>
      </w:r>
      <w:r w:rsidRPr="00E86A08">
        <w:t xml:space="preserve"> Text on dark backgrounds, clean spaces</w:t>
      </w:r>
    </w:p>
    <w:p w14:paraId="306716C3" w14:textId="6B7C14ED" w:rsidR="00E86A08" w:rsidRPr="00E86A08" w:rsidRDefault="00E86A08" w:rsidP="00E86A08"/>
    <w:p w14:paraId="7DE0FEC4" w14:textId="77777777" w:rsidR="00E86A08" w:rsidRPr="00E86A08" w:rsidRDefault="00E86A08" w:rsidP="00E86A08">
      <w:pPr>
        <w:rPr>
          <w:b/>
          <w:bCs/>
        </w:rPr>
      </w:pPr>
      <w:r w:rsidRPr="00E86A08">
        <w:rPr>
          <w:b/>
          <w:bCs/>
        </w:rPr>
        <w:t>Typography</w:t>
      </w:r>
    </w:p>
    <w:p w14:paraId="3B9AB3CB" w14:textId="77777777" w:rsidR="00E86A08" w:rsidRPr="00E86A08" w:rsidRDefault="00E86A08" w:rsidP="00E86A08">
      <w:pPr>
        <w:rPr>
          <w:b/>
          <w:bCs/>
        </w:rPr>
      </w:pPr>
      <w:r w:rsidRPr="00E86A08">
        <w:rPr>
          <w:b/>
          <w:bCs/>
        </w:rPr>
        <w:t>Primary Font Family</w:t>
      </w:r>
    </w:p>
    <w:p w14:paraId="38F03FB3" w14:textId="77777777" w:rsidR="00E86A08" w:rsidRPr="00E86A08" w:rsidRDefault="00E86A08" w:rsidP="00E86A08">
      <w:r w:rsidRPr="00E86A08">
        <w:rPr>
          <w:b/>
          <w:bCs/>
        </w:rPr>
        <w:t>Inter</w:t>
      </w:r>
      <w:r w:rsidRPr="00E86A08">
        <w:t xml:space="preserve"> - Clean, modern sans-serif for excellent readability</w:t>
      </w:r>
    </w:p>
    <w:p w14:paraId="73C87E68" w14:textId="77777777" w:rsidR="00E86A08" w:rsidRPr="00E86A08" w:rsidRDefault="00E86A08" w:rsidP="00E86A08">
      <w:pPr>
        <w:rPr>
          <w:b/>
          <w:bCs/>
        </w:rPr>
      </w:pPr>
      <w:r w:rsidRPr="00E86A08">
        <w:rPr>
          <w:b/>
          <w:bCs/>
        </w:rPr>
        <w:t>Font Specifications</w:t>
      </w:r>
    </w:p>
    <w:p w14:paraId="6DA64773" w14:textId="77777777" w:rsidR="00E86A08" w:rsidRPr="00E86A08" w:rsidRDefault="00E86A08" w:rsidP="00E86A08">
      <w:r w:rsidRPr="00E86A08">
        <w:rPr>
          <w:b/>
          <w:bCs/>
        </w:rPr>
        <w:lastRenderedPageBreak/>
        <w:t>Headings (H1-H3)</w:t>
      </w:r>
    </w:p>
    <w:p w14:paraId="1F1007BB" w14:textId="77777777" w:rsidR="00E86A08" w:rsidRPr="00E86A08" w:rsidRDefault="00E86A08" w:rsidP="00E86A08">
      <w:pPr>
        <w:numPr>
          <w:ilvl w:val="0"/>
          <w:numId w:val="20"/>
        </w:numPr>
      </w:pPr>
      <w:r w:rsidRPr="00E86A08">
        <w:t>Font: Inter</w:t>
      </w:r>
    </w:p>
    <w:p w14:paraId="45055BA3" w14:textId="77777777" w:rsidR="00E86A08" w:rsidRPr="00E86A08" w:rsidRDefault="00E86A08" w:rsidP="00E86A08">
      <w:pPr>
        <w:numPr>
          <w:ilvl w:val="0"/>
          <w:numId w:val="20"/>
        </w:numPr>
      </w:pPr>
      <w:r w:rsidRPr="00E86A08">
        <w:t>Weight: 600-700 (Semi-bold to Bold)</w:t>
      </w:r>
    </w:p>
    <w:p w14:paraId="799959B9" w14:textId="77777777" w:rsidR="00E86A08" w:rsidRPr="00E86A08" w:rsidRDefault="00E86A08" w:rsidP="00E86A08">
      <w:pPr>
        <w:numPr>
          <w:ilvl w:val="0"/>
          <w:numId w:val="20"/>
        </w:numPr>
      </w:pPr>
      <w:r w:rsidRPr="00E86A08">
        <w:t>Sizes: H1: 48px | H2: 36px | H3: 24px</w:t>
      </w:r>
    </w:p>
    <w:p w14:paraId="0B14026D" w14:textId="77777777" w:rsidR="00E86A08" w:rsidRPr="00E86A08" w:rsidRDefault="00E86A08" w:rsidP="00E86A08">
      <w:r w:rsidRPr="00E86A08">
        <w:rPr>
          <w:b/>
          <w:bCs/>
        </w:rPr>
        <w:t>Body Text</w:t>
      </w:r>
    </w:p>
    <w:p w14:paraId="19ADB896" w14:textId="77777777" w:rsidR="00E86A08" w:rsidRPr="00E86A08" w:rsidRDefault="00E86A08" w:rsidP="00E86A08">
      <w:pPr>
        <w:numPr>
          <w:ilvl w:val="0"/>
          <w:numId w:val="21"/>
        </w:numPr>
      </w:pPr>
      <w:r w:rsidRPr="00E86A08">
        <w:t>Font: Inter</w:t>
      </w:r>
    </w:p>
    <w:p w14:paraId="388F13AE" w14:textId="77777777" w:rsidR="00E86A08" w:rsidRPr="00E86A08" w:rsidRDefault="00E86A08" w:rsidP="00E86A08">
      <w:pPr>
        <w:numPr>
          <w:ilvl w:val="0"/>
          <w:numId w:val="21"/>
        </w:numPr>
      </w:pPr>
      <w:r w:rsidRPr="00E86A08">
        <w:t>Weight: 400 (Regular)</w:t>
      </w:r>
    </w:p>
    <w:p w14:paraId="63F2D519" w14:textId="77777777" w:rsidR="00E86A08" w:rsidRPr="00E86A08" w:rsidRDefault="00E86A08" w:rsidP="00E86A08">
      <w:pPr>
        <w:numPr>
          <w:ilvl w:val="0"/>
          <w:numId w:val="21"/>
        </w:numPr>
      </w:pPr>
      <w:r w:rsidRPr="00E86A08">
        <w:t>Size: 16px</w:t>
      </w:r>
    </w:p>
    <w:p w14:paraId="75E60695" w14:textId="77777777" w:rsidR="00E86A08" w:rsidRPr="00E86A08" w:rsidRDefault="00E86A08" w:rsidP="00E86A08">
      <w:pPr>
        <w:numPr>
          <w:ilvl w:val="0"/>
          <w:numId w:val="21"/>
        </w:numPr>
      </w:pPr>
      <w:r w:rsidRPr="00E86A08">
        <w:t>Line Height: 1.6</w:t>
      </w:r>
    </w:p>
    <w:p w14:paraId="14976E8E" w14:textId="77777777" w:rsidR="00E86A08" w:rsidRPr="00E86A08" w:rsidRDefault="00E86A08" w:rsidP="00E86A08">
      <w:r w:rsidRPr="00E86A08">
        <w:rPr>
          <w:b/>
          <w:bCs/>
        </w:rPr>
        <w:t>Navigation</w:t>
      </w:r>
    </w:p>
    <w:p w14:paraId="1078EAC5" w14:textId="77777777" w:rsidR="00E86A08" w:rsidRPr="00E86A08" w:rsidRDefault="00E86A08" w:rsidP="00E86A08">
      <w:pPr>
        <w:numPr>
          <w:ilvl w:val="0"/>
          <w:numId w:val="22"/>
        </w:numPr>
      </w:pPr>
      <w:r w:rsidRPr="00E86A08">
        <w:t>Font: Inter</w:t>
      </w:r>
    </w:p>
    <w:p w14:paraId="09D34F5A" w14:textId="77777777" w:rsidR="00E86A08" w:rsidRPr="00E86A08" w:rsidRDefault="00E86A08" w:rsidP="00E86A08">
      <w:pPr>
        <w:numPr>
          <w:ilvl w:val="0"/>
          <w:numId w:val="22"/>
        </w:numPr>
      </w:pPr>
      <w:r w:rsidRPr="00E86A08">
        <w:t>Weight: 500 (Medium)</w:t>
      </w:r>
    </w:p>
    <w:p w14:paraId="0A97E3A0" w14:textId="77777777" w:rsidR="00E86A08" w:rsidRPr="00E86A08" w:rsidRDefault="00E86A08" w:rsidP="00E86A08">
      <w:pPr>
        <w:numPr>
          <w:ilvl w:val="0"/>
          <w:numId w:val="22"/>
        </w:numPr>
      </w:pPr>
      <w:r w:rsidRPr="00E86A08">
        <w:t>Size: 14px</w:t>
      </w:r>
    </w:p>
    <w:p w14:paraId="00041FE2" w14:textId="77777777" w:rsidR="00E86A08" w:rsidRPr="00E86A08" w:rsidRDefault="00E86A08" w:rsidP="00E86A08">
      <w:r w:rsidRPr="00E86A08">
        <w:rPr>
          <w:b/>
          <w:bCs/>
        </w:rPr>
        <w:t>Captions</w:t>
      </w:r>
    </w:p>
    <w:p w14:paraId="3947E1C4" w14:textId="77777777" w:rsidR="00E86A08" w:rsidRPr="00E86A08" w:rsidRDefault="00E86A08" w:rsidP="00E86A08">
      <w:pPr>
        <w:numPr>
          <w:ilvl w:val="0"/>
          <w:numId w:val="23"/>
        </w:numPr>
      </w:pPr>
      <w:r w:rsidRPr="00E86A08">
        <w:t>Font: Inter</w:t>
      </w:r>
    </w:p>
    <w:p w14:paraId="15ACECAE" w14:textId="77777777" w:rsidR="00E86A08" w:rsidRPr="00E86A08" w:rsidRDefault="00E86A08" w:rsidP="00E86A08">
      <w:pPr>
        <w:numPr>
          <w:ilvl w:val="0"/>
          <w:numId w:val="23"/>
        </w:numPr>
      </w:pPr>
      <w:r w:rsidRPr="00E86A08">
        <w:t>Weight: 400 (Regular)</w:t>
      </w:r>
    </w:p>
    <w:p w14:paraId="260093B3" w14:textId="77777777" w:rsidR="00E86A08" w:rsidRPr="00E86A08" w:rsidRDefault="00E86A08" w:rsidP="00E86A08">
      <w:pPr>
        <w:numPr>
          <w:ilvl w:val="0"/>
          <w:numId w:val="23"/>
        </w:numPr>
      </w:pPr>
      <w:r w:rsidRPr="00E86A08">
        <w:t>Size: 14px</w:t>
      </w:r>
    </w:p>
    <w:p w14:paraId="7F2EEE40" w14:textId="77777777" w:rsidR="00E86A08" w:rsidRPr="00E86A08" w:rsidRDefault="00E86A08" w:rsidP="00E86A08">
      <w:pPr>
        <w:numPr>
          <w:ilvl w:val="0"/>
          <w:numId w:val="23"/>
        </w:numPr>
      </w:pPr>
      <w:r w:rsidRPr="00E86A08">
        <w:t>Style: Italic</w:t>
      </w:r>
    </w:p>
    <w:p w14:paraId="4676FE3E" w14:textId="4CE79641" w:rsidR="00E86A08" w:rsidRPr="00E86A08" w:rsidRDefault="00E86A08" w:rsidP="00E86A08"/>
    <w:p w14:paraId="5E046710" w14:textId="77777777" w:rsidR="00E86A08" w:rsidRPr="00E86A08" w:rsidRDefault="00E86A08" w:rsidP="00E86A08">
      <w:pPr>
        <w:rPr>
          <w:b/>
          <w:bCs/>
        </w:rPr>
      </w:pPr>
      <w:r w:rsidRPr="00E86A08">
        <w:rPr>
          <w:b/>
          <w:bCs/>
        </w:rPr>
        <w:t>Buttons &amp; Interactive Elements</w:t>
      </w:r>
    </w:p>
    <w:p w14:paraId="69F2C925" w14:textId="77777777" w:rsidR="00E86A08" w:rsidRPr="00E86A08" w:rsidRDefault="00E86A08" w:rsidP="00E86A08">
      <w:pPr>
        <w:rPr>
          <w:b/>
          <w:bCs/>
        </w:rPr>
      </w:pPr>
      <w:r w:rsidRPr="00E86A08">
        <w:rPr>
          <w:b/>
          <w:bCs/>
        </w:rPr>
        <w:t>Primary Button</w:t>
      </w:r>
    </w:p>
    <w:p w14:paraId="221B85B5" w14:textId="77777777" w:rsidR="00E86A08" w:rsidRPr="00E86A08" w:rsidRDefault="00E86A08" w:rsidP="00E86A08">
      <w:pPr>
        <w:numPr>
          <w:ilvl w:val="0"/>
          <w:numId w:val="24"/>
        </w:numPr>
      </w:pPr>
      <w:r w:rsidRPr="00E86A08">
        <w:t>Background Color: #2C3E50 (Navy Blue)</w:t>
      </w:r>
    </w:p>
    <w:p w14:paraId="14E52E7F" w14:textId="77777777" w:rsidR="00E86A08" w:rsidRPr="00E86A08" w:rsidRDefault="00E86A08" w:rsidP="00E86A08">
      <w:pPr>
        <w:numPr>
          <w:ilvl w:val="0"/>
          <w:numId w:val="24"/>
        </w:numPr>
      </w:pPr>
      <w:r w:rsidRPr="00E86A08">
        <w:t>Text Color: #FFFFFF (White)</w:t>
      </w:r>
    </w:p>
    <w:p w14:paraId="37358B63" w14:textId="77777777" w:rsidR="00E86A08" w:rsidRPr="00E86A08" w:rsidRDefault="00E86A08" w:rsidP="00E86A08">
      <w:pPr>
        <w:numPr>
          <w:ilvl w:val="0"/>
          <w:numId w:val="24"/>
        </w:numPr>
      </w:pPr>
      <w:r w:rsidRPr="00E86A08">
        <w:t>Padding: 12px 24px</w:t>
      </w:r>
    </w:p>
    <w:p w14:paraId="1C313939" w14:textId="77777777" w:rsidR="00E86A08" w:rsidRPr="00E86A08" w:rsidRDefault="00E86A08" w:rsidP="00E86A08">
      <w:pPr>
        <w:numPr>
          <w:ilvl w:val="0"/>
          <w:numId w:val="24"/>
        </w:numPr>
      </w:pPr>
      <w:r w:rsidRPr="00E86A08">
        <w:lastRenderedPageBreak/>
        <w:t>Border Radius: 4px</w:t>
      </w:r>
    </w:p>
    <w:p w14:paraId="276CF489" w14:textId="77777777" w:rsidR="00E86A08" w:rsidRPr="00E86A08" w:rsidRDefault="00E86A08" w:rsidP="00E86A08">
      <w:pPr>
        <w:numPr>
          <w:ilvl w:val="0"/>
          <w:numId w:val="24"/>
        </w:numPr>
      </w:pPr>
      <w:r w:rsidRPr="00E86A08">
        <w:t>Font Weight: 500 (Medium)</w:t>
      </w:r>
    </w:p>
    <w:p w14:paraId="19EDE16C" w14:textId="77777777" w:rsidR="00E86A08" w:rsidRPr="00E86A08" w:rsidRDefault="00E86A08" w:rsidP="00E86A08">
      <w:pPr>
        <w:rPr>
          <w:b/>
          <w:bCs/>
        </w:rPr>
      </w:pPr>
      <w:r w:rsidRPr="00E86A08">
        <w:rPr>
          <w:b/>
          <w:bCs/>
        </w:rPr>
        <w:t>Secondary Button</w:t>
      </w:r>
    </w:p>
    <w:p w14:paraId="55EDA1CF" w14:textId="77777777" w:rsidR="00E86A08" w:rsidRPr="00E86A08" w:rsidRDefault="00E86A08" w:rsidP="00E86A08">
      <w:pPr>
        <w:numPr>
          <w:ilvl w:val="0"/>
          <w:numId w:val="25"/>
        </w:numPr>
      </w:pPr>
      <w:r w:rsidRPr="00E86A08">
        <w:t>Background Color: #E88D67 (Coral)</w:t>
      </w:r>
    </w:p>
    <w:p w14:paraId="1865572C" w14:textId="77777777" w:rsidR="00E86A08" w:rsidRPr="00E86A08" w:rsidRDefault="00E86A08" w:rsidP="00E86A08">
      <w:pPr>
        <w:numPr>
          <w:ilvl w:val="0"/>
          <w:numId w:val="25"/>
        </w:numPr>
      </w:pPr>
      <w:r w:rsidRPr="00E86A08">
        <w:t>Text Color: #FFFFFF (White)</w:t>
      </w:r>
    </w:p>
    <w:p w14:paraId="02CDE5B7" w14:textId="77777777" w:rsidR="00E86A08" w:rsidRPr="00E86A08" w:rsidRDefault="00E86A08" w:rsidP="00E86A08">
      <w:pPr>
        <w:numPr>
          <w:ilvl w:val="0"/>
          <w:numId w:val="25"/>
        </w:numPr>
      </w:pPr>
      <w:r w:rsidRPr="00E86A08">
        <w:t>Padding: 12px 24px</w:t>
      </w:r>
    </w:p>
    <w:p w14:paraId="2FF24FD5" w14:textId="77777777" w:rsidR="00E86A08" w:rsidRPr="00E86A08" w:rsidRDefault="00E86A08" w:rsidP="00E86A08">
      <w:pPr>
        <w:numPr>
          <w:ilvl w:val="0"/>
          <w:numId w:val="25"/>
        </w:numPr>
      </w:pPr>
      <w:r w:rsidRPr="00E86A08">
        <w:t>Border Radius: 4px</w:t>
      </w:r>
    </w:p>
    <w:p w14:paraId="7DED7A9D" w14:textId="77777777" w:rsidR="00E86A08" w:rsidRPr="00E86A08" w:rsidRDefault="00E86A08" w:rsidP="00E86A08">
      <w:pPr>
        <w:numPr>
          <w:ilvl w:val="0"/>
          <w:numId w:val="25"/>
        </w:numPr>
      </w:pPr>
      <w:r w:rsidRPr="00E86A08">
        <w:t>Font Weight: 500 (Medium)</w:t>
      </w:r>
    </w:p>
    <w:p w14:paraId="1A85E0E2" w14:textId="77777777" w:rsidR="00E86A08" w:rsidRPr="00E86A08" w:rsidRDefault="00E86A08" w:rsidP="00E86A08">
      <w:pPr>
        <w:rPr>
          <w:b/>
          <w:bCs/>
        </w:rPr>
      </w:pPr>
      <w:r w:rsidRPr="00E86A08">
        <w:rPr>
          <w:b/>
          <w:bCs/>
        </w:rPr>
        <w:t>Text Links</w:t>
      </w:r>
    </w:p>
    <w:p w14:paraId="1D10FDB8" w14:textId="77777777" w:rsidR="00E86A08" w:rsidRPr="00E86A08" w:rsidRDefault="00E86A08" w:rsidP="00E86A08">
      <w:pPr>
        <w:numPr>
          <w:ilvl w:val="0"/>
          <w:numId w:val="26"/>
        </w:numPr>
      </w:pPr>
      <w:r w:rsidRPr="00E86A08">
        <w:t>Color: #E88D67 (Coral)</w:t>
      </w:r>
    </w:p>
    <w:p w14:paraId="2FE2377D" w14:textId="77777777" w:rsidR="00E86A08" w:rsidRPr="00E86A08" w:rsidRDefault="00E86A08" w:rsidP="00E86A08">
      <w:pPr>
        <w:numPr>
          <w:ilvl w:val="0"/>
          <w:numId w:val="26"/>
        </w:numPr>
      </w:pPr>
      <w:r w:rsidRPr="00E86A08">
        <w:t>Text Decoration: Underline</w:t>
      </w:r>
    </w:p>
    <w:p w14:paraId="1477805E" w14:textId="77777777" w:rsidR="00E86A08" w:rsidRPr="00E86A08" w:rsidRDefault="00E86A08" w:rsidP="00E86A08">
      <w:pPr>
        <w:numPr>
          <w:ilvl w:val="0"/>
          <w:numId w:val="26"/>
        </w:numPr>
      </w:pPr>
      <w:r w:rsidRPr="00E86A08">
        <w:t>Font Weight: 500 (Medium)</w:t>
      </w:r>
    </w:p>
    <w:p w14:paraId="47845457" w14:textId="77777777" w:rsidR="00E86A08" w:rsidRPr="00E86A08" w:rsidRDefault="00E86A08" w:rsidP="00E86A08">
      <w:pPr>
        <w:numPr>
          <w:ilvl w:val="0"/>
          <w:numId w:val="26"/>
        </w:numPr>
      </w:pPr>
      <w:r w:rsidRPr="00E86A08">
        <w:t>Hover State: Opacity 90%</w:t>
      </w:r>
    </w:p>
    <w:p w14:paraId="3AA45E4E" w14:textId="04DDD2AB" w:rsidR="00E86A08" w:rsidRPr="00E86A08" w:rsidRDefault="00E86A08" w:rsidP="00E86A08"/>
    <w:p w14:paraId="4EC2A1DD" w14:textId="77777777" w:rsidR="00E86A08" w:rsidRPr="00E86A08" w:rsidRDefault="00E86A08" w:rsidP="00314A6F">
      <w:pPr>
        <w:ind w:firstLine="0"/>
        <w:rPr>
          <w:b/>
          <w:bCs/>
        </w:rPr>
      </w:pPr>
      <w:r w:rsidRPr="00E86A08">
        <w:rPr>
          <w:b/>
          <w:bCs/>
        </w:rPr>
        <w:t>Spacing &amp; Layout</w:t>
      </w:r>
    </w:p>
    <w:p w14:paraId="1BC878B9" w14:textId="77777777" w:rsidR="00E86A08" w:rsidRPr="00E86A08" w:rsidRDefault="00E86A08" w:rsidP="00314A6F">
      <w:pPr>
        <w:ind w:firstLine="0"/>
        <w:rPr>
          <w:b/>
          <w:bCs/>
        </w:rPr>
      </w:pPr>
      <w:r w:rsidRPr="00E86A08">
        <w:rPr>
          <w:b/>
          <w:bCs/>
        </w:rPr>
        <w:t>Spacing System</w:t>
      </w:r>
    </w:p>
    <w:p w14:paraId="74CC1816" w14:textId="77777777" w:rsidR="00E86A08" w:rsidRPr="00E86A08" w:rsidRDefault="00E86A08" w:rsidP="00314A6F">
      <w:pPr>
        <w:ind w:firstLine="0"/>
      </w:pPr>
      <w:r w:rsidRPr="00E86A08">
        <w:rPr>
          <w:b/>
          <w:bCs/>
        </w:rPr>
        <w:t>Base Unit:</w:t>
      </w:r>
      <w:r w:rsidRPr="00E86A08">
        <w:t xml:space="preserve"> 8px</w:t>
      </w:r>
    </w:p>
    <w:p w14:paraId="54C4FDC0" w14:textId="77777777" w:rsidR="00E86A08" w:rsidRPr="00E86A08" w:rsidRDefault="00E86A08" w:rsidP="00314A6F">
      <w:pPr>
        <w:ind w:firstLine="0"/>
      </w:pPr>
      <w:r w:rsidRPr="00E86A08">
        <w:rPr>
          <w:b/>
          <w:bCs/>
        </w:rPr>
        <w:t>Small Spacing:</w:t>
      </w:r>
      <w:r w:rsidRPr="00E86A08">
        <w:t xml:space="preserve"> 16px (2 units)</w:t>
      </w:r>
    </w:p>
    <w:p w14:paraId="24478F09" w14:textId="77777777" w:rsidR="00E86A08" w:rsidRPr="00E86A08" w:rsidRDefault="00E86A08" w:rsidP="00314A6F">
      <w:pPr>
        <w:ind w:firstLine="0"/>
      </w:pPr>
      <w:r w:rsidRPr="00E86A08">
        <w:rPr>
          <w:b/>
          <w:bCs/>
        </w:rPr>
        <w:t>Medium Spacing:</w:t>
      </w:r>
      <w:r w:rsidRPr="00E86A08">
        <w:t xml:space="preserve"> 32px (4 units)</w:t>
      </w:r>
    </w:p>
    <w:p w14:paraId="16F35C0C" w14:textId="77777777" w:rsidR="00314A6F" w:rsidRDefault="00E86A08" w:rsidP="00314A6F">
      <w:pPr>
        <w:ind w:firstLine="0"/>
      </w:pPr>
      <w:r w:rsidRPr="00E86A08">
        <w:rPr>
          <w:b/>
          <w:bCs/>
        </w:rPr>
        <w:t>Large Spacing:</w:t>
      </w:r>
      <w:r w:rsidRPr="00E86A08">
        <w:t xml:space="preserve"> 64px (8 units</w:t>
      </w:r>
      <w:r w:rsidR="00314A6F">
        <w:t>)</w:t>
      </w:r>
    </w:p>
    <w:p w14:paraId="0926D908" w14:textId="04C1B96E" w:rsidR="00E86A08" w:rsidRPr="00314A6F" w:rsidRDefault="00E86A08" w:rsidP="00314A6F">
      <w:pPr>
        <w:ind w:firstLine="0"/>
      </w:pPr>
      <w:r w:rsidRPr="00E86A08">
        <w:rPr>
          <w:b/>
          <w:bCs/>
        </w:rPr>
        <w:t>Layout Guidelines</w:t>
      </w:r>
    </w:p>
    <w:p w14:paraId="3260CFFD" w14:textId="77777777" w:rsidR="00E86A08" w:rsidRPr="00E86A08" w:rsidRDefault="00E86A08" w:rsidP="00314A6F">
      <w:pPr>
        <w:ind w:firstLine="0"/>
      </w:pPr>
      <w:r w:rsidRPr="00E86A08">
        <w:rPr>
          <w:b/>
          <w:bCs/>
        </w:rPr>
        <w:t>Max Content Width:</w:t>
      </w:r>
      <w:r w:rsidRPr="00E86A08">
        <w:t xml:space="preserve"> 1200px</w:t>
      </w:r>
    </w:p>
    <w:p w14:paraId="4717ECB5" w14:textId="77777777" w:rsidR="00E86A08" w:rsidRPr="00E86A08" w:rsidRDefault="00E86A08" w:rsidP="00314A6F">
      <w:pPr>
        <w:ind w:firstLine="0"/>
      </w:pPr>
      <w:r w:rsidRPr="00E86A08">
        <w:rPr>
          <w:b/>
          <w:bCs/>
        </w:rPr>
        <w:t>Border Radius:</w:t>
      </w:r>
      <w:r w:rsidRPr="00E86A08">
        <w:t xml:space="preserve"> 8px for cards, 4px for buttons</w:t>
      </w:r>
    </w:p>
    <w:p w14:paraId="79359C46" w14:textId="490CA334" w:rsidR="00E86A08" w:rsidRPr="00E86A08" w:rsidRDefault="00E86A08" w:rsidP="00314A6F">
      <w:pPr>
        <w:ind w:firstLine="0"/>
      </w:pPr>
      <w:r w:rsidRPr="00E86A08">
        <w:rPr>
          <w:b/>
          <w:bCs/>
        </w:rPr>
        <w:t>Grid System:</w:t>
      </w:r>
      <w:r w:rsidRPr="00E86A08">
        <w:t xml:space="preserve"> Use consistent spacing between elements</w:t>
      </w:r>
    </w:p>
    <w:p w14:paraId="18B91242" w14:textId="77777777" w:rsidR="00E86A08" w:rsidRPr="00E86A08" w:rsidRDefault="00E86A08" w:rsidP="00314A6F">
      <w:pPr>
        <w:ind w:firstLine="0"/>
        <w:rPr>
          <w:b/>
          <w:bCs/>
        </w:rPr>
      </w:pPr>
      <w:r w:rsidRPr="00E86A08">
        <w:rPr>
          <w:b/>
          <w:bCs/>
        </w:rPr>
        <w:lastRenderedPageBreak/>
        <w:t>Design Principles</w:t>
      </w:r>
    </w:p>
    <w:p w14:paraId="0EFE25F4" w14:textId="77777777" w:rsidR="00E86A08" w:rsidRPr="00314A6F" w:rsidRDefault="00E86A08" w:rsidP="00314A6F">
      <w:pPr>
        <w:pStyle w:val="ListParagraph"/>
        <w:numPr>
          <w:ilvl w:val="0"/>
          <w:numId w:val="30"/>
        </w:numPr>
        <w:rPr>
          <w:b/>
          <w:bCs/>
        </w:rPr>
      </w:pPr>
      <w:r w:rsidRPr="00314A6F">
        <w:rPr>
          <w:b/>
          <w:bCs/>
        </w:rPr>
        <w:t>Professional</w:t>
      </w:r>
    </w:p>
    <w:p w14:paraId="4702A90E" w14:textId="77777777" w:rsidR="00E86A08" w:rsidRPr="00E86A08" w:rsidRDefault="00E86A08" w:rsidP="00314A6F">
      <w:pPr>
        <w:ind w:firstLine="0"/>
      </w:pPr>
      <w:r w:rsidRPr="00E86A08">
        <w:t>Clean layouts that reflect Rileigh's medical career and dedication to her work in the pediatric ICU.</w:t>
      </w:r>
    </w:p>
    <w:p w14:paraId="4C1C4664" w14:textId="77777777" w:rsidR="00E86A08" w:rsidRPr="00314A6F" w:rsidRDefault="00E86A08" w:rsidP="00314A6F">
      <w:pPr>
        <w:pStyle w:val="ListParagraph"/>
        <w:numPr>
          <w:ilvl w:val="0"/>
          <w:numId w:val="30"/>
        </w:numPr>
        <w:rPr>
          <w:b/>
          <w:bCs/>
        </w:rPr>
      </w:pPr>
      <w:r w:rsidRPr="00314A6F">
        <w:rPr>
          <w:b/>
          <w:bCs/>
        </w:rPr>
        <w:t>Warm</w:t>
      </w:r>
    </w:p>
    <w:p w14:paraId="73C54F07" w14:textId="77777777" w:rsidR="00E86A08" w:rsidRPr="00E86A08" w:rsidRDefault="00E86A08" w:rsidP="00314A6F">
      <w:pPr>
        <w:ind w:firstLine="0"/>
      </w:pPr>
      <w:r w:rsidRPr="00E86A08">
        <w:t>Inviting colors and rounded edges create an approachable feeling that matches Rileigh's core value of kindness.</w:t>
      </w:r>
    </w:p>
    <w:p w14:paraId="7375C48A" w14:textId="77777777" w:rsidR="00E86A08" w:rsidRPr="00314A6F" w:rsidRDefault="00E86A08" w:rsidP="00314A6F">
      <w:pPr>
        <w:pStyle w:val="ListParagraph"/>
        <w:numPr>
          <w:ilvl w:val="0"/>
          <w:numId w:val="30"/>
        </w:numPr>
        <w:rPr>
          <w:b/>
          <w:bCs/>
        </w:rPr>
      </w:pPr>
      <w:r w:rsidRPr="00314A6F">
        <w:rPr>
          <w:b/>
          <w:bCs/>
        </w:rPr>
        <w:t>Clean</w:t>
      </w:r>
    </w:p>
    <w:p w14:paraId="0801CBDC" w14:textId="77777777" w:rsidR="00E86A08" w:rsidRPr="00E86A08" w:rsidRDefault="00E86A08" w:rsidP="00314A6F">
      <w:pPr>
        <w:ind w:firstLine="0"/>
      </w:pPr>
      <w:r w:rsidRPr="00E86A08">
        <w:t>Ample white space and organized content ensure readability and a calm browsing experience.</w:t>
      </w:r>
    </w:p>
    <w:p w14:paraId="47F675C9" w14:textId="77777777" w:rsidR="00E86A08" w:rsidRPr="00314A6F" w:rsidRDefault="00E86A08" w:rsidP="00314A6F">
      <w:pPr>
        <w:pStyle w:val="ListParagraph"/>
        <w:numPr>
          <w:ilvl w:val="0"/>
          <w:numId w:val="30"/>
        </w:numPr>
        <w:rPr>
          <w:b/>
          <w:bCs/>
        </w:rPr>
      </w:pPr>
      <w:r w:rsidRPr="00314A6F">
        <w:rPr>
          <w:b/>
          <w:bCs/>
        </w:rPr>
        <w:t>Modern</w:t>
      </w:r>
    </w:p>
    <w:p w14:paraId="55118911" w14:textId="77777777" w:rsidR="00E86A08" w:rsidRPr="00E86A08" w:rsidRDefault="00E86A08" w:rsidP="00314A6F">
      <w:pPr>
        <w:ind w:firstLine="0"/>
      </w:pPr>
      <w:r w:rsidRPr="00E86A08">
        <w:t>Contemporary typography and minimal design elements create a fresh, up-to-date aesthetic.</w:t>
      </w:r>
    </w:p>
    <w:p w14:paraId="154302DB" w14:textId="09D496A9" w:rsidR="0093485A" w:rsidRDefault="0093485A" w:rsidP="009671E0"/>
    <w:p w14:paraId="17B723CC" w14:textId="77777777" w:rsidR="00E86A08" w:rsidRDefault="00E86A08" w:rsidP="009671E0"/>
    <w:p w14:paraId="55A404B5" w14:textId="77777777" w:rsidR="00E86A08" w:rsidRDefault="00E86A08" w:rsidP="009671E0"/>
    <w:p w14:paraId="3AB2F6DD" w14:textId="77777777" w:rsidR="00E86A08" w:rsidRDefault="00E86A08" w:rsidP="009671E0"/>
    <w:p w14:paraId="0B0C99F3" w14:textId="77777777" w:rsidR="00E86A08" w:rsidRDefault="00E86A08" w:rsidP="009671E0"/>
    <w:p w14:paraId="69BD8A0A" w14:textId="77777777" w:rsidR="00E86A08" w:rsidRDefault="00E86A08" w:rsidP="009671E0"/>
    <w:p w14:paraId="7CDC9001" w14:textId="77777777" w:rsidR="00E86A08" w:rsidRDefault="00E86A08" w:rsidP="009671E0"/>
    <w:p w14:paraId="2F474A3D" w14:textId="77777777" w:rsidR="00E86A08" w:rsidRDefault="00E86A08" w:rsidP="009671E0"/>
    <w:p w14:paraId="2A062C72" w14:textId="77777777" w:rsidR="00E86A08" w:rsidRDefault="00E86A08" w:rsidP="009671E0"/>
    <w:p w14:paraId="434FC1A1" w14:textId="77777777" w:rsidR="00E86A08" w:rsidRDefault="00E86A08" w:rsidP="009671E0"/>
    <w:p w14:paraId="2CA63B5F" w14:textId="77777777" w:rsidR="00E86A08" w:rsidRDefault="00E86A08" w:rsidP="009671E0"/>
    <w:p w14:paraId="46B8BA53" w14:textId="77777777" w:rsidR="00E86A08" w:rsidRDefault="00E86A08" w:rsidP="009671E0"/>
    <w:p w14:paraId="4766C2A3" w14:textId="77777777" w:rsidR="00E86A08" w:rsidRDefault="00E86A08" w:rsidP="009671E0"/>
    <w:p w14:paraId="2B3725D2" w14:textId="26878023" w:rsidR="00E86A08" w:rsidRDefault="006821E2" w:rsidP="009671E0">
      <w:r>
        <w:rPr>
          <w:noProof/>
        </w:rPr>
        <w:lastRenderedPageBreak/>
        <w:drawing>
          <wp:inline distT="0" distB="0" distL="0" distR="0" wp14:anchorId="1D0FCB05" wp14:editId="01544F92">
            <wp:extent cx="5943600" cy="7209155"/>
            <wp:effectExtent l="0" t="0" r="0" b="0"/>
            <wp:docPr id="1547315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315663" name=""/>
                    <pic:cNvPicPr/>
                  </pic:nvPicPr>
                  <pic:blipFill>
                    <a:blip r:embed="rId11"/>
                    <a:stretch>
                      <a:fillRect/>
                    </a:stretch>
                  </pic:blipFill>
                  <pic:spPr>
                    <a:xfrm>
                      <a:off x="0" y="0"/>
                      <a:ext cx="5943600" cy="7209155"/>
                    </a:xfrm>
                    <a:prstGeom prst="rect">
                      <a:avLst/>
                    </a:prstGeom>
                  </pic:spPr>
                </pic:pic>
              </a:graphicData>
            </a:graphic>
          </wp:inline>
        </w:drawing>
      </w:r>
      <w:r>
        <w:br/>
      </w:r>
      <w:r>
        <w:rPr>
          <w:noProof/>
        </w:rPr>
        <mc:AlternateContent>
          <mc:Choice Requires="wps">
            <w:drawing>
              <wp:inline distT="0" distB="0" distL="0" distR="0" wp14:anchorId="70058788" wp14:editId="03A3B5E4">
                <wp:extent cx="304800" cy="304800"/>
                <wp:effectExtent l="0" t="0" r="0" b="0"/>
                <wp:docPr id="1423765615"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D72D9D"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2841008B" wp14:editId="04F42DA3">
                <wp:extent cx="304800" cy="304800"/>
                <wp:effectExtent l="0" t="0" r="0" b="0"/>
                <wp:docPr id="1228968796"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CC2A62"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6C15871" w14:textId="77777777" w:rsidR="006821E2" w:rsidRDefault="006821E2" w:rsidP="009671E0"/>
    <w:p w14:paraId="778D38EF" w14:textId="099B42E4" w:rsidR="006821E2" w:rsidRDefault="006821E2" w:rsidP="009671E0">
      <w:r>
        <w:rPr>
          <w:noProof/>
        </w:rPr>
        <w:lastRenderedPageBreak/>
        <w:drawing>
          <wp:inline distT="0" distB="0" distL="0" distR="0" wp14:anchorId="234DE9FE" wp14:editId="4952D3FC">
            <wp:extent cx="5943600" cy="7924800"/>
            <wp:effectExtent l="0" t="0" r="0" b="0"/>
            <wp:docPr id="18899767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7924800"/>
                    </a:xfrm>
                    <a:prstGeom prst="rect">
                      <a:avLst/>
                    </a:prstGeom>
                    <a:noFill/>
                    <a:ln>
                      <a:noFill/>
                    </a:ln>
                  </pic:spPr>
                </pic:pic>
              </a:graphicData>
            </a:graphic>
          </wp:inline>
        </w:drawing>
      </w:r>
    </w:p>
    <w:p w14:paraId="398FE0C9" w14:textId="4D1B38AC" w:rsidR="00CD3E00" w:rsidRPr="00123DD7" w:rsidRDefault="00CD3E00" w:rsidP="009671E0">
      <w:r>
        <w:rPr>
          <w:noProof/>
        </w:rPr>
        <w:lastRenderedPageBreak/>
        <w:drawing>
          <wp:inline distT="0" distB="0" distL="0" distR="0" wp14:anchorId="220A6AB6" wp14:editId="7435C032">
            <wp:extent cx="5943600" cy="7924800"/>
            <wp:effectExtent l="0" t="0" r="0" b="0"/>
            <wp:docPr id="11666114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7924800"/>
                    </a:xfrm>
                    <a:prstGeom prst="rect">
                      <a:avLst/>
                    </a:prstGeom>
                    <a:noFill/>
                    <a:ln>
                      <a:noFill/>
                    </a:ln>
                  </pic:spPr>
                </pic:pic>
              </a:graphicData>
            </a:graphic>
          </wp:inline>
        </w:drawing>
      </w:r>
    </w:p>
    <w:sectPr w:rsidR="00CD3E00" w:rsidRPr="00123DD7" w:rsidSect="009D61CD">
      <w:footnotePr>
        <w:pos w:val="beneathText"/>
      </w:foot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945F37" w14:textId="77777777" w:rsidR="00FA26DD" w:rsidRDefault="00FA26DD">
      <w:pPr>
        <w:spacing w:line="240" w:lineRule="auto"/>
      </w:pPr>
      <w:r>
        <w:separator/>
      </w:r>
    </w:p>
    <w:p w14:paraId="2015B75F" w14:textId="77777777" w:rsidR="00FA26DD" w:rsidRDefault="00FA26DD"/>
  </w:endnote>
  <w:endnote w:type="continuationSeparator" w:id="0">
    <w:p w14:paraId="3591BE1A" w14:textId="77777777" w:rsidR="00FA26DD" w:rsidRDefault="00FA26DD">
      <w:pPr>
        <w:spacing w:line="240" w:lineRule="auto"/>
      </w:pPr>
      <w:r>
        <w:continuationSeparator/>
      </w:r>
    </w:p>
    <w:p w14:paraId="3336AF1B" w14:textId="77777777" w:rsidR="00FA26DD" w:rsidRDefault="00FA26DD"/>
  </w:endnote>
  <w:endnote w:type="continuationNotice" w:id="1">
    <w:p w14:paraId="1888E88F" w14:textId="77777777" w:rsidR="00FA26DD" w:rsidRDefault="00FA26DD">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E15B3A" w14:textId="77777777" w:rsidR="00FA26DD" w:rsidRDefault="00FA26DD">
      <w:pPr>
        <w:spacing w:line="240" w:lineRule="auto"/>
      </w:pPr>
      <w:r>
        <w:separator/>
      </w:r>
    </w:p>
    <w:p w14:paraId="2F757D10" w14:textId="77777777" w:rsidR="00FA26DD" w:rsidRDefault="00FA26DD"/>
  </w:footnote>
  <w:footnote w:type="continuationSeparator" w:id="0">
    <w:p w14:paraId="75BD29E8" w14:textId="77777777" w:rsidR="00FA26DD" w:rsidRDefault="00FA26DD">
      <w:pPr>
        <w:spacing w:line="240" w:lineRule="auto"/>
      </w:pPr>
      <w:r>
        <w:continuationSeparator/>
      </w:r>
    </w:p>
    <w:p w14:paraId="74FDA715" w14:textId="77777777" w:rsidR="00FA26DD" w:rsidRDefault="00FA26DD"/>
  </w:footnote>
  <w:footnote w:type="continuationNotice" w:id="1">
    <w:p w14:paraId="0DD8CEAE" w14:textId="77777777" w:rsidR="00FA26DD" w:rsidRDefault="00FA26DD">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09302958"/>
    <w:multiLevelType w:val="multilevel"/>
    <w:tmpl w:val="9684F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A0010E"/>
    <w:multiLevelType w:val="multilevel"/>
    <w:tmpl w:val="424CC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D17C5E"/>
    <w:multiLevelType w:val="multilevel"/>
    <w:tmpl w:val="F6D036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FC27C9F"/>
    <w:multiLevelType w:val="multilevel"/>
    <w:tmpl w:val="544C5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B33888"/>
    <w:multiLevelType w:val="hybridMultilevel"/>
    <w:tmpl w:val="F34C3EB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671413F"/>
    <w:multiLevelType w:val="multilevel"/>
    <w:tmpl w:val="C0A64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284279"/>
    <w:multiLevelType w:val="multilevel"/>
    <w:tmpl w:val="E09EC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9937D1"/>
    <w:multiLevelType w:val="multilevel"/>
    <w:tmpl w:val="21C60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647D9A"/>
    <w:multiLevelType w:val="multilevel"/>
    <w:tmpl w:val="8F541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B51A15"/>
    <w:multiLevelType w:val="multilevel"/>
    <w:tmpl w:val="95D49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770313"/>
    <w:multiLevelType w:val="multilevel"/>
    <w:tmpl w:val="3AA06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6A6942"/>
    <w:multiLevelType w:val="multilevel"/>
    <w:tmpl w:val="8C869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872BBC"/>
    <w:multiLevelType w:val="multilevel"/>
    <w:tmpl w:val="FC1C7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F53E4A"/>
    <w:multiLevelType w:val="hybridMultilevel"/>
    <w:tmpl w:val="351CBEBC"/>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24" w15:restartNumberingAfterBreak="0">
    <w:nsid w:val="55804765"/>
    <w:multiLevelType w:val="hybridMultilevel"/>
    <w:tmpl w:val="8B62D5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D4B1751"/>
    <w:multiLevelType w:val="multilevel"/>
    <w:tmpl w:val="59849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CE4E4C"/>
    <w:multiLevelType w:val="multilevel"/>
    <w:tmpl w:val="21AAC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B115E2"/>
    <w:multiLevelType w:val="multilevel"/>
    <w:tmpl w:val="5B60F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1375EC"/>
    <w:multiLevelType w:val="multilevel"/>
    <w:tmpl w:val="7A08E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 w:numId="12" w16cid:durableId="1761292896">
    <w:abstractNumId w:val="12"/>
  </w:num>
  <w:num w:numId="13" w16cid:durableId="1391613352">
    <w:abstractNumId w:val="24"/>
  </w:num>
  <w:num w:numId="14" w16cid:durableId="495610468">
    <w:abstractNumId w:val="17"/>
  </w:num>
  <w:num w:numId="15" w16cid:durableId="219827885">
    <w:abstractNumId w:val="20"/>
  </w:num>
  <w:num w:numId="16" w16cid:durableId="851408728">
    <w:abstractNumId w:val="11"/>
  </w:num>
  <w:num w:numId="17" w16cid:durableId="913583795">
    <w:abstractNumId w:val="19"/>
  </w:num>
  <w:num w:numId="18" w16cid:durableId="1384913665">
    <w:abstractNumId w:val="18"/>
  </w:num>
  <w:num w:numId="19" w16cid:durableId="934629122">
    <w:abstractNumId w:val="13"/>
  </w:num>
  <w:num w:numId="20" w16cid:durableId="487093994">
    <w:abstractNumId w:val="22"/>
  </w:num>
  <w:num w:numId="21" w16cid:durableId="1163351720">
    <w:abstractNumId w:val="21"/>
  </w:num>
  <w:num w:numId="22" w16cid:durableId="572159900">
    <w:abstractNumId w:val="16"/>
  </w:num>
  <w:num w:numId="23" w16cid:durableId="1500315884">
    <w:abstractNumId w:val="27"/>
  </w:num>
  <w:num w:numId="24" w16cid:durableId="82380045">
    <w:abstractNumId w:val="10"/>
  </w:num>
  <w:num w:numId="25" w16cid:durableId="2085763203">
    <w:abstractNumId w:val="25"/>
  </w:num>
  <w:num w:numId="26" w16cid:durableId="1357657094">
    <w:abstractNumId w:val="15"/>
  </w:num>
  <w:num w:numId="27" w16cid:durableId="1794132715">
    <w:abstractNumId w:val="28"/>
  </w:num>
  <w:num w:numId="28" w16cid:durableId="535965057">
    <w:abstractNumId w:val="26"/>
  </w:num>
  <w:num w:numId="29" w16cid:durableId="179272436">
    <w:abstractNumId w:val="14"/>
  </w:num>
  <w:num w:numId="30" w16cid:durableId="104236236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defaultTabStop w:val="720"/>
  <w:characterSpacingControl w:val="doNotCompress"/>
  <w:hdrShapeDefaults>
    <o:shapedefaults v:ext="edit" spidmax="2050"/>
  </w:hdrShapeDefaults>
  <w:footnotePr>
    <w:pos w:val="beneathText"/>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EBF"/>
    <w:rsid w:val="00023AFE"/>
    <w:rsid w:val="0007788C"/>
    <w:rsid w:val="000A0E9C"/>
    <w:rsid w:val="000A3D9B"/>
    <w:rsid w:val="000D3E93"/>
    <w:rsid w:val="000D4642"/>
    <w:rsid w:val="000D539D"/>
    <w:rsid w:val="000F6CC5"/>
    <w:rsid w:val="00116273"/>
    <w:rsid w:val="00123DD7"/>
    <w:rsid w:val="0013648C"/>
    <w:rsid w:val="00136D0C"/>
    <w:rsid w:val="00153595"/>
    <w:rsid w:val="00180738"/>
    <w:rsid w:val="00182361"/>
    <w:rsid w:val="001829E6"/>
    <w:rsid w:val="002057EB"/>
    <w:rsid w:val="00247D4F"/>
    <w:rsid w:val="002973B4"/>
    <w:rsid w:val="002C6DB7"/>
    <w:rsid w:val="002C79E6"/>
    <w:rsid w:val="002D7679"/>
    <w:rsid w:val="002E5B9D"/>
    <w:rsid w:val="002F3AE9"/>
    <w:rsid w:val="00301E53"/>
    <w:rsid w:val="003116F6"/>
    <w:rsid w:val="00314A6F"/>
    <w:rsid w:val="003201F7"/>
    <w:rsid w:val="00370B00"/>
    <w:rsid w:val="003804CC"/>
    <w:rsid w:val="003C38ED"/>
    <w:rsid w:val="003C5D52"/>
    <w:rsid w:val="00466597"/>
    <w:rsid w:val="0049417C"/>
    <w:rsid w:val="0050737A"/>
    <w:rsid w:val="005076F0"/>
    <w:rsid w:val="00562889"/>
    <w:rsid w:val="005A1681"/>
    <w:rsid w:val="005C199E"/>
    <w:rsid w:val="0060127C"/>
    <w:rsid w:val="0060548B"/>
    <w:rsid w:val="0061471C"/>
    <w:rsid w:val="00630EBF"/>
    <w:rsid w:val="00643688"/>
    <w:rsid w:val="00664C1A"/>
    <w:rsid w:val="006821E2"/>
    <w:rsid w:val="0068410C"/>
    <w:rsid w:val="00685346"/>
    <w:rsid w:val="006B38E4"/>
    <w:rsid w:val="006C399E"/>
    <w:rsid w:val="006D4A4A"/>
    <w:rsid w:val="0070322E"/>
    <w:rsid w:val="007772A5"/>
    <w:rsid w:val="007B6E8C"/>
    <w:rsid w:val="007E2CF6"/>
    <w:rsid w:val="007F0973"/>
    <w:rsid w:val="00802318"/>
    <w:rsid w:val="00833ACC"/>
    <w:rsid w:val="00844EC1"/>
    <w:rsid w:val="00862006"/>
    <w:rsid w:val="0087407D"/>
    <w:rsid w:val="0087486E"/>
    <w:rsid w:val="008909C9"/>
    <w:rsid w:val="008B265C"/>
    <w:rsid w:val="008C53C8"/>
    <w:rsid w:val="008E015B"/>
    <w:rsid w:val="008E333F"/>
    <w:rsid w:val="008F4044"/>
    <w:rsid w:val="00906EF3"/>
    <w:rsid w:val="0091312F"/>
    <w:rsid w:val="00933219"/>
    <w:rsid w:val="0093485A"/>
    <w:rsid w:val="0093760E"/>
    <w:rsid w:val="009671E0"/>
    <w:rsid w:val="0097599A"/>
    <w:rsid w:val="009A0826"/>
    <w:rsid w:val="009B3A0D"/>
    <w:rsid w:val="009C7182"/>
    <w:rsid w:val="009D186D"/>
    <w:rsid w:val="009D61CD"/>
    <w:rsid w:val="00A13321"/>
    <w:rsid w:val="00A20BB7"/>
    <w:rsid w:val="00A32656"/>
    <w:rsid w:val="00A37379"/>
    <w:rsid w:val="00A417C1"/>
    <w:rsid w:val="00A57C8B"/>
    <w:rsid w:val="00A934C4"/>
    <w:rsid w:val="00A9460B"/>
    <w:rsid w:val="00AB32BB"/>
    <w:rsid w:val="00AC05B2"/>
    <w:rsid w:val="00AE0911"/>
    <w:rsid w:val="00AE5A32"/>
    <w:rsid w:val="00B162C7"/>
    <w:rsid w:val="00B42FD6"/>
    <w:rsid w:val="00B459AA"/>
    <w:rsid w:val="00B71976"/>
    <w:rsid w:val="00B80F07"/>
    <w:rsid w:val="00B863FB"/>
    <w:rsid w:val="00B86440"/>
    <w:rsid w:val="00BA4013"/>
    <w:rsid w:val="00BB0F73"/>
    <w:rsid w:val="00BB2D6F"/>
    <w:rsid w:val="00BC5F44"/>
    <w:rsid w:val="00BE05DB"/>
    <w:rsid w:val="00BF23DF"/>
    <w:rsid w:val="00C00F8F"/>
    <w:rsid w:val="00C01D21"/>
    <w:rsid w:val="00C03068"/>
    <w:rsid w:val="00C11D6E"/>
    <w:rsid w:val="00C31FEF"/>
    <w:rsid w:val="00C5443E"/>
    <w:rsid w:val="00C933D4"/>
    <w:rsid w:val="00CA39A9"/>
    <w:rsid w:val="00CD3E00"/>
    <w:rsid w:val="00CE1771"/>
    <w:rsid w:val="00CE661B"/>
    <w:rsid w:val="00D06390"/>
    <w:rsid w:val="00D230FF"/>
    <w:rsid w:val="00D27DD6"/>
    <w:rsid w:val="00D43741"/>
    <w:rsid w:val="00D4551B"/>
    <w:rsid w:val="00D620FD"/>
    <w:rsid w:val="00D665C0"/>
    <w:rsid w:val="00D75BB7"/>
    <w:rsid w:val="00D81262"/>
    <w:rsid w:val="00D851A1"/>
    <w:rsid w:val="00D91044"/>
    <w:rsid w:val="00DD7A79"/>
    <w:rsid w:val="00E1704D"/>
    <w:rsid w:val="00E31F35"/>
    <w:rsid w:val="00E33482"/>
    <w:rsid w:val="00E41175"/>
    <w:rsid w:val="00E51C40"/>
    <w:rsid w:val="00E67454"/>
    <w:rsid w:val="00E86A08"/>
    <w:rsid w:val="00E96400"/>
    <w:rsid w:val="00EB7CFC"/>
    <w:rsid w:val="00EC646B"/>
    <w:rsid w:val="00EF55C5"/>
    <w:rsid w:val="00F6242A"/>
    <w:rsid w:val="00F720BB"/>
    <w:rsid w:val="00FA0459"/>
    <w:rsid w:val="00FA26DD"/>
    <w:rsid w:val="00FB0520"/>
    <w:rsid w:val="00FD0666"/>
    <w:rsid w:val="00FD3CF9"/>
    <w:rsid w:val="00FE14A6"/>
    <w:rsid w:val="00FE623A"/>
    <w:rsid w:val="00FF55EC"/>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A85ECA"/>
  <w15:chartTrackingRefBased/>
  <w15:docId w15:val="{645EAFBB-171E-49F3-B6D1-4580D8DD9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3"/>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 w:type="paragraph" w:customStyle="1" w:styleId="whitespace-pre-wrap">
    <w:name w:val="whitespace-pre-wrap"/>
    <w:basedOn w:val="Normal"/>
    <w:rsid w:val="00FA0459"/>
    <w:pPr>
      <w:spacing w:before="100" w:beforeAutospacing="1" w:after="100" w:afterAutospacing="1" w:line="240" w:lineRule="auto"/>
      <w:ind w:firstLine="0"/>
    </w:pPr>
    <w:rPr>
      <w:rFonts w:ascii="Times New Roman" w:eastAsia="Times New Roman" w:hAnsi="Times New Roman" w:cs="Times New Roman"/>
      <w:color w:val="auto"/>
      <w:sz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457795064">
      <w:bodyDiv w:val="1"/>
      <w:marLeft w:val="0"/>
      <w:marRight w:val="0"/>
      <w:marTop w:val="0"/>
      <w:marBottom w:val="0"/>
      <w:divBdr>
        <w:top w:val="none" w:sz="0" w:space="0" w:color="auto"/>
        <w:left w:val="none" w:sz="0" w:space="0" w:color="auto"/>
        <w:bottom w:val="none" w:sz="0" w:space="0" w:color="auto"/>
        <w:right w:val="none" w:sz="0" w:space="0" w:color="auto"/>
      </w:divBdr>
      <w:divsChild>
        <w:div w:id="352196904">
          <w:marLeft w:val="0"/>
          <w:marRight w:val="0"/>
          <w:marTop w:val="0"/>
          <w:marBottom w:val="0"/>
          <w:divBdr>
            <w:top w:val="none" w:sz="0" w:space="0" w:color="auto"/>
            <w:left w:val="none" w:sz="0" w:space="0" w:color="auto"/>
            <w:bottom w:val="none" w:sz="0" w:space="0" w:color="auto"/>
            <w:right w:val="none" w:sz="0" w:space="0" w:color="auto"/>
          </w:divBdr>
          <w:divsChild>
            <w:div w:id="1397702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592326185">
      <w:bodyDiv w:val="1"/>
      <w:marLeft w:val="0"/>
      <w:marRight w:val="0"/>
      <w:marTop w:val="0"/>
      <w:marBottom w:val="0"/>
      <w:divBdr>
        <w:top w:val="none" w:sz="0" w:space="0" w:color="auto"/>
        <w:left w:val="none" w:sz="0" w:space="0" w:color="auto"/>
        <w:bottom w:val="none" w:sz="0" w:space="0" w:color="auto"/>
        <w:right w:val="none" w:sz="0" w:space="0" w:color="auto"/>
      </w:divBdr>
      <w:divsChild>
        <w:div w:id="1822843988">
          <w:marLeft w:val="0"/>
          <w:marRight w:val="0"/>
          <w:marTop w:val="0"/>
          <w:marBottom w:val="0"/>
          <w:divBdr>
            <w:top w:val="none" w:sz="0" w:space="0" w:color="auto"/>
            <w:left w:val="none" w:sz="0" w:space="0" w:color="auto"/>
            <w:bottom w:val="none" w:sz="0" w:space="0" w:color="auto"/>
            <w:right w:val="none" w:sz="0" w:space="0" w:color="auto"/>
          </w:divBdr>
          <w:divsChild>
            <w:div w:id="893199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811941749">
      <w:bodyDiv w:val="1"/>
      <w:marLeft w:val="0"/>
      <w:marRight w:val="0"/>
      <w:marTop w:val="0"/>
      <w:marBottom w:val="0"/>
      <w:divBdr>
        <w:top w:val="none" w:sz="0" w:space="0" w:color="auto"/>
        <w:left w:val="none" w:sz="0" w:space="0" w:color="auto"/>
        <w:bottom w:val="none" w:sz="0" w:space="0" w:color="auto"/>
        <w:right w:val="none" w:sz="0" w:space="0" w:color="auto"/>
      </w:divBdr>
      <w:divsChild>
        <w:div w:id="1551921541">
          <w:marLeft w:val="0"/>
          <w:marRight w:val="0"/>
          <w:marTop w:val="0"/>
          <w:marBottom w:val="0"/>
          <w:divBdr>
            <w:top w:val="none" w:sz="0" w:space="0" w:color="auto"/>
            <w:left w:val="none" w:sz="0" w:space="0" w:color="auto"/>
            <w:bottom w:val="none" w:sz="0" w:space="0" w:color="auto"/>
            <w:right w:val="none" w:sz="0" w:space="0" w:color="auto"/>
          </w:divBdr>
          <w:divsChild>
            <w:div w:id="61410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611049">
      <w:bodyDiv w:val="1"/>
      <w:marLeft w:val="0"/>
      <w:marRight w:val="0"/>
      <w:marTop w:val="0"/>
      <w:marBottom w:val="0"/>
      <w:divBdr>
        <w:top w:val="none" w:sz="0" w:space="0" w:color="auto"/>
        <w:left w:val="none" w:sz="0" w:space="0" w:color="auto"/>
        <w:bottom w:val="none" w:sz="0" w:space="0" w:color="auto"/>
        <w:right w:val="none" w:sz="0" w:space="0" w:color="auto"/>
      </w:divBdr>
      <w:divsChild>
        <w:div w:id="313072036">
          <w:marLeft w:val="0"/>
          <w:marRight w:val="0"/>
          <w:marTop w:val="0"/>
          <w:marBottom w:val="0"/>
          <w:divBdr>
            <w:top w:val="none" w:sz="0" w:space="0" w:color="auto"/>
            <w:left w:val="none" w:sz="0" w:space="0" w:color="auto"/>
            <w:bottom w:val="none" w:sz="0" w:space="0" w:color="auto"/>
            <w:right w:val="none" w:sz="0" w:space="0" w:color="auto"/>
          </w:divBdr>
          <w:divsChild>
            <w:div w:id="486552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03215738">
      <w:bodyDiv w:val="1"/>
      <w:marLeft w:val="0"/>
      <w:marRight w:val="0"/>
      <w:marTop w:val="0"/>
      <w:marBottom w:val="0"/>
      <w:divBdr>
        <w:top w:val="none" w:sz="0" w:space="0" w:color="auto"/>
        <w:left w:val="none" w:sz="0" w:space="0" w:color="auto"/>
        <w:bottom w:val="none" w:sz="0" w:space="0" w:color="auto"/>
        <w:right w:val="none" w:sz="0" w:space="0" w:color="auto"/>
      </w:divBdr>
      <w:divsChild>
        <w:div w:id="545874276">
          <w:marLeft w:val="0"/>
          <w:marRight w:val="0"/>
          <w:marTop w:val="0"/>
          <w:marBottom w:val="0"/>
          <w:divBdr>
            <w:top w:val="none" w:sz="0" w:space="0" w:color="auto"/>
            <w:left w:val="none" w:sz="0" w:space="0" w:color="auto"/>
            <w:bottom w:val="none" w:sz="0" w:space="0" w:color="auto"/>
            <w:right w:val="none" w:sz="0" w:space="0" w:color="auto"/>
          </w:divBdr>
          <w:divsChild>
            <w:div w:id="513496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692681396">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263128">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1989431741">
      <w:bodyDiv w:val="1"/>
      <w:marLeft w:val="0"/>
      <w:marRight w:val="0"/>
      <w:marTop w:val="0"/>
      <w:marBottom w:val="0"/>
      <w:divBdr>
        <w:top w:val="none" w:sz="0" w:space="0" w:color="auto"/>
        <w:left w:val="none" w:sz="0" w:space="0" w:color="auto"/>
        <w:bottom w:val="none" w:sz="0" w:space="0" w:color="auto"/>
        <w:right w:val="none" w:sz="0" w:space="0" w:color="auto"/>
      </w:divBdr>
      <w:divsChild>
        <w:div w:id="113258139">
          <w:marLeft w:val="0"/>
          <w:marRight w:val="0"/>
          <w:marTop w:val="0"/>
          <w:marBottom w:val="0"/>
          <w:divBdr>
            <w:top w:val="none" w:sz="0" w:space="0" w:color="auto"/>
            <w:left w:val="none" w:sz="0" w:space="0" w:color="auto"/>
            <w:bottom w:val="none" w:sz="0" w:space="0" w:color="auto"/>
            <w:right w:val="none" w:sz="0" w:space="0" w:color="auto"/>
          </w:divBdr>
          <w:divsChild>
            <w:div w:id="1849900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cott\AppData\Roaming\Microsoft\Templates\Student%20APA%20Style%20paper%207th%20edition.dotx" TargetMode="Externa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871644b8-cf30-4c88-8193-f0696b7d8830"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CD03CE46F3008D40B6D92C1C6CC74FE8" ma:contentTypeVersion="12" ma:contentTypeDescription="Create a new document." ma:contentTypeScope="" ma:versionID="7b5ad2d505932e21f735af4411b66dd0">
  <xsd:schema xmlns:xsd="http://www.w3.org/2001/XMLSchema" xmlns:xs="http://www.w3.org/2001/XMLSchema" xmlns:p="http://schemas.microsoft.com/office/2006/metadata/properties" xmlns:ns3="871644b8-cf30-4c88-8193-f0696b7d8830" targetNamespace="http://schemas.microsoft.com/office/2006/metadata/properties" ma:root="true" ma:fieldsID="7165f3cf63d8d9643be589da26925c10" ns3:_="">
    <xsd:import namespace="871644b8-cf30-4c88-8193-f0696b7d8830"/>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ObjectDetectorVersions" minOccurs="0"/>
                <xsd:element ref="ns3:_activity" minOccurs="0"/>
                <xsd:element ref="ns3:MediaServiceAutoTags" minOccurs="0"/>
                <xsd:element ref="ns3:MediaServiceGenerationTime" minOccurs="0"/>
                <xsd:element ref="ns3:MediaServiceEventHashCode" minOccurs="0"/>
                <xsd:element ref="ns3:MediaServiceOCR" minOccurs="0"/>
                <xsd:element ref="ns3:MediaServiceLocation" minOccurs="0"/>
                <xsd:element ref="ns3:MediaLengthInSecond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1644b8-cf30-4c88-8193-f0696b7d88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dexed="true"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D0AD31F-140F-44B6-8055-C36967536D67}">
  <ds:schemaRefs>
    <ds:schemaRef ds:uri="http://schemas.openxmlformats.org/officeDocument/2006/bibliography"/>
  </ds:schemaRefs>
</ds:datastoreItem>
</file>

<file path=customXml/itemProps2.xml><?xml version="1.0" encoding="utf-8"?>
<ds:datastoreItem xmlns:ds="http://schemas.openxmlformats.org/officeDocument/2006/customXml" ds:itemID="{676608B1-A148-495A-80CE-F0BD5CC963A4}">
  <ds:schemaRefs>
    <ds:schemaRef ds:uri="http://schemas.microsoft.com/sharepoint/v3/contenttype/forms"/>
  </ds:schemaRefs>
</ds:datastoreItem>
</file>

<file path=customXml/itemProps3.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871644b8-cf30-4c88-8193-f0696b7d8830"/>
  </ds:schemaRefs>
</ds:datastoreItem>
</file>

<file path=customXml/itemProps4.xml><?xml version="1.0" encoding="utf-8"?>
<ds:datastoreItem xmlns:ds="http://schemas.openxmlformats.org/officeDocument/2006/customXml" ds:itemID="{CBD30065-A374-4EC8-A41F-89AEF38847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1644b8-cf30-4c88-8193-f0696b7d88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6feded2-a083-4777-8052-06ad5ef53556}" enabled="0" method="" siteId="{26feded2-a083-4777-8052-06ad5ef53556}" removed="1"/>
</clbl:labelList>
</file>

<file path=docProps/app.xml><?xml version="1.0" encoding="utf-8"?>
<Properties xmlns="http://schemas.openxmlformats.org/officeDocument/2006/extended-properties" xmlns:vt="http://schemas.openxmlformats.org/officeDocument/2006/docPropsVTypes">
  <Template>Student APA Style paper 7th edition</Template>
  <TotalTime>55</TotalTime>
  <Pages>10</Pages>
  <Words>800</Words>
  <Characters>4563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Johnson</dc:creator>
  <cp:keywords/>
  <dc:description/>
  <cp:lastModifiedBy>Rileigh</cp:lastModifiedBy>
  <cp:revision>4</cp:revision>
  <dcterms:created xsi:type="dcterms:W3CDTF">2026-01-25T16:33:00Z</dcterms:created>
  <dcterms:modified xsi:type="dcterms:W3CDTF">2026-01-25T17:28:00Z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0x010100CD03CE46F3008D40B6D92C1C6CC74FE8</vt:lpwstr>
  </property>
</Properties>
</file>